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ED874" w14:textId="77777777" w:rsidR="003F114E" w:rsidRPr="00DB6A1C" w:rsidRDefault="003F114E" w:rsidP="002067EF">
      <w:pPr>
        <w:pStyle w:val="Perusteksti"/>
      </w:pPr>
    </w:p>
    <w:p w14:paraId="3D72BA93" w14:textId="77777777" w:rsidR="009735AB" w:rsidRPr="00DB6A1C" w:rsidRDefault="009735AB" w:rsidP="002067EF">
      <w:pPr>
        <w:pStyle w:val="Perusteksti"/>
      </w:pPr>
    </w:p>
    <w:p w14:paraId="756C6A79" w14:textId="77777777" w:rsidR="009735AB" w:rsidRPr="00DB6A1C" w:rsidRDefault="009735AB" w:rsidP="002067EF">
      <w:pPr>
        <w:pStyle w:val="Perusteksti"/>
      </w:pPr>
    </w:p>
    <w:p w14:paraId="5B3D9253" w14:textId="77777777" w:rsidR="009735AB" w:rsidRPr="00DB6A1C" w:rsidRDefault="009735AB" w:rsidP="002067EF">
      <w:pPr>
        <w:pStyle w:val="Perusteksti"/>
      </w:pPr>
    </w:p>
    <w:p w14:paraId="6423696B" w14:textId="77777777" w:rsidR="00CB5213" w:rsidRPr="00DB6A1C" w:rsidRDefault="00CB5213" w:rsidP="00CB5213">
      <w:pPr>
        <w:spacing w:line="360" w:lineRule="auto"/>
        <w:ind w:right="1639"/>
      </w:pPr>
    </w:p>
    <w:p w14:paraId="3D9023F5" w14:textId="77777777" w:rsidR="00102454" w:rsidRPr="00DB6A1C" w:rsidRDefault="00102454" w:rsidP="00CB5213">
      <w:pPr>
        <w:spacing w:line="360" w:lineRule="auto"/>
        <w:ind w:right="1639"/>
      </w:pPr>
    </w:p>
    <w:p w14:paraId="5DC05208" w14:textId="77777777" w:rsidR="00102454" w:rsidRPr="00DB6A1C" w:rsidRDefault="00102454" w:rsidP="00CB5213">
      <w:pPr>
        <w:spacing w:line="360" w:lineRule="auto"/>
        <w:ind w:right="1639"/>
      </w:pPr>
    </w:p>
    <w:p w14:paraId="3617E98E" w14:textId="3D121D3C" w:rsidR="00CB5213" w:rsidRDefault="00C1679D" w:rsidP="00CB5213">
      <w:pPr>
        <w:spacing w:line="360" w:lineRule="auto"/>
        <w:ind w:left="-1134" w:right="1639"/>
        <w:rPr>
          <w:b/>
          <w:color w:val="83B81A"/>
        </w:rPr>
      </w:pPr>
      <w:r>
        <w:rPr>
          <w:b/>
          <w:color w:val="83B81A"/>
        </w:rPr>
        <w:t>Samuli Juutinen</w:t>
      </w:r>
    </w:p>
    <w:p w14:paraId="1F721BEF" w14:textId="45C38809" w:rsidR="003158FC" w:rsidRPr="00DB6A1C" w:rsidRDefault="003158FC" w:rsidP="00CB5213">
      <w:pPr>
        <w:spacing w:line="360" w:lineRule="auto"/>
        <w:ind w:left="-1134" w:right="1639"/>
        <w:rPr>
          <w:b/>
          <w:color w:val="83B81A"/>
        </w:rPr>
      </w:pPr>
      <w:r>
        <w:rPr>
          <w:b/>
          <w:color w:val="83B81A"/>
        </w:rPr>
        <w:t>Harri Hankonen</w:t>
      </w:r>
    </w:p>
    <w:p w14:paraId="4E67AE99" w14:textId="1BD92E9B" w:rsidR="00CB5213" w:rsidRPr="00DB6A1C" w:rsidRDefault="00B47621" w:rsidP="00CB5213">
      <w:pPr>
        <w:spacing w:line="360" w:lineRule="auto"/>
        <w:ind w:left="-1134" w:right="1639"/>
        <w:rPr>
          <w:b/>
          <w:color w:val="83B81A"/>
        </w:rPr>
      </w:pPr>
      <w:r w:rsidRPr="00DB6A1C">
        <w:rPr>
          <w:b/>
          <w:color w:val="83B81A"/>
        </w:rPr>
        <w:t>Projektiopinnot, A</w:t>
      </w:r>
      <w:r w:rsidR="000A1CC3" w:rsidRPr="00DB6A1C">
        <w:rPr>
          <w:b/>
          <w:color w:val="83B81A"/>
        </w:rPr>
        <w:t>rduino</w:t>
      </w:r>
      <w:r w:rsidRPr="00DB6A1C">
        <w:rPr>
          <w:b/>
          <w:color w:val="83B81A"/>
        </w:rPr>
        <w:t xml:space="preserve"> IDE</w:t>
      </w:r>
    </w:p>
    <w:p w14:paraId="144E5957" w14:textId="5479E2D1" w:rsidR="009B410D" w:rsidRPr="00DB6A1C" w:rsidRDefault="000A1CC3" w:rsidP="00CB5213">
      <w:pPr>
        <w:spacing w:line="360" w:lineRule="auto"/>
        <w:ind w:left="-1134" w:right="1639"/>
        <w:rPr>
          <w:b/>
          <w:color w:val="83B81A"/>
        </w:rPr>
      </w:pPr>
      <w:r w:rsidRPr="00DB6A1C">
        <w:rPr>
          <w:b/>
          <w:color w:val="83B81A"/>
        </w:rPr>
        <w:t xml:space="preserve">Jännite / virta </w:t>
      </w:r>
      <w:r w:rsidR="009B410D" w:rsidRPr="00DB6A1C">
        <w:rPr>
          <w:b/>
          <w:color w:val="83B81A"/>
        </w:rPr>
        <w:t>mittauksia</w:t>
      </w:r>
    </w:p>
    <w:p w14:paraId="7AA1FE64" w14:textId="77777777" w:rsidR="009735AB" w:rsidRPr="00DB6A1C" w:rsidRDefault="009735AB" w:rsidP="002067EF">
      <w:pPr>
        <w:pStyle w:val="Perusteksti"/>
      </w:pPr>
    </w:p>
    <w:p w14:paraId="33A9483A" w14:textId="0E618779" w:rsidR="009735AB" w:rsidRPr="00DB6A1C" w:rsidRDefault="009735AB" w:rsidP="002067EF">
      <w:pPr>
        <w:pStyle w:val="Perusteksti"/>
      </w:pPr>
    </w:p>
    <w:p w14:paraId="0044A354" w14:textId="20E75DE9" w:rsidR="009735AB" w:rsidRPr="00DB6A1C" w:rsidRDefault="009735AB" w:rsidP="002067EF">
      <w:pPr>
        <w:pStyle w:val="Perusteksti"/>
      </w:pPr>
    </w:p>
    <w:p w14:paraId="643A8137" w14:textId="2ACED081" w:rsidR="009735AB" w:rsidRPr="00DB6A1C" w:rsidRDefault="009735AB" w:rsidP="002067EF">
      <w:pPr>
        <w:pStyle w:val="Perusteksti"/>
      </w:pPr>
    </w:p>
    <w:p w14:paraId="337C018F" w14:textId="7946A466" w:rsidR="009735AB" w:rsidRPr="00DB6A1C" w:rsidRDefault="00B47621" w:rsidP="002067EF">
      <w:pPr>
        <w:pStyle w:val="Perusteksti"/>
      </w:pPr>
      <w:r w:rsidRPr="00DB6A1C">
        <w:t>Päivämäärä:</w:t>
      </w:r>
      <w:r w:rsidR="00C1679D">
        <w:t xml:space="preserve"> 14</w:t>
      </w:r>
      <w:r w:rsidR="003158FC">
        <w:t>.</w:t>
      </w:r>
      <w:r w:rsidR="00C1679D">
        <w:t>02.2024</w:t>
      </w:r>
    </w:p>
    <w:p w14:paraId="3754A65D" w14:textId="77777777" w:rsidR="009735AB" w:rsidRPr="00DB6A1C" w:rsidRDefault="009735AB" w:rsidP="002067EF">
      <w:pPr>
        <w:pStyle w:val="Perusteksti"/>
      </w:pPr>
    </w:p>
    <w:p w14:paraId="457F0857" w14:textId="1C31C1F9" w:rsidR="009735AB" w:rsidRPr="00DB6A1C" w:rsidRDefault="00B47621" w:rsidP="002067EF">
      <w:pPr>
        <w:pStyle w:val="Perusteksti"/>
      </w:pPr>
      <w:r w:rsidRPr="00DB6A1C">
        <w:t>Tarkastanut:</w:t>
      </w:r>
    </w:p>
    <w:p w14:paraId="356FC12E" w14:textId="77777777" w:rsidR="009735AB" w:rsidRPr="00DB6A1C" w:rsidRDefault="009735AB" w:rsidP="002067EF">
      <w:pPr>
        <w:pStyle w:val="Perusteksti"/>
      </w:pPr>
    </w:p>
    <w:p w14:paraId="1B52D7CE" w14:textId="77777777" w:rsidR="009735AB" w:rsidRPr="00DB6A1C" w:rsidRDefault="009735AB" w:rsidP="002067EF">
      <w:pPr>
        <w:pStyle w:val="Perusteksti"/>
      </w:pPr>
    </w:p>
    <w:p w14:paraId="473A25BA" w14:textId="15A346E2" w:rsidR="00205361" w:rsidRPr="00DB6A1C" w:rsidRDefault="00205361" w:rsidP="00020862">
      <w:pPr>
        <w:pStyle w:val="Perusteksti"/>
        <w:tabs>
          <w:tab w:val="left" w:pos="6705"/>
        </w:tabs>
        <w:ind w:left="6705"/>
      </w:pPr>
      <w:r w:rsidRPr="00DB6A1C">
        <w:t>Tietojärjestelmät</w:t>
      </w:r>
      <w:r w:rsidR="00221A21" w:rsidRPr="00DB6A1C">
        <w:t>, TT</w:t>
      </w:r>
      <w:r w:rsidR="00E01429">
        <w:t>V2</w:t>
      </w:r>
      <w:r w:rsidR="00B945E6">
        <w:t>3</w:t>
      </w:r>
      <w:r w:rsidR="00221A21" w:rsidRPr="00DB6A1C">
        <w:t>S</w:t>
      </w:r>
      <w:r w:rsidR="00B945E6">
        <w:t xml:space="preserve">A </w:t>
      </w:r>
    </w:p>
    <w:p w14:paraId="4D2230C2" w14:textId="62A67149" w:rsidR="003F651C" w:rsidRPr="00DB6A1C" w:rsidRDefault="00205361" w:rsidP="00020862">
      <w:pPr>
        <w:pStyle w:val="Perusteksti"/>
        <w:tabs>
          <w:tab w:val="left" w:pos="6705"/>
        </w:tabs>
        <w:ind w:left="6705"/>
      </w:pPr>
      <w:r w:rsidRPr="00DB6A1C">
        <w:t>Insinööri</w:t>
      </w:r>
      <w:r w:rsidR="00142467" w:rsidRPr="00DB6A1C">
        <w:t>koulutus</w:t>
      </w:r>
    </w:p>
    <w:p w14:paraId="33B56D1A" w14:textId="286AABCF" w:rsidR="003F651C" w:rsidRPr="00DB6A1C" w:rsidRDefault="003A4038" w:rsidP="003F651C">
      <w:pPr>
        <w:pStyle w:val="Perusteksti"/>
        <w:tabs>
          <w:tab w:val="left" w:pos="6705"/>
        </w:tabs>
      </w:pPr>
      <w:r w:rsidRPr="00DB6A1C">
        <w:tab/>
      </w:r>
      <w:r w:rsidR="00383AB3" w:rsidRPr="00DB6A1C">
        <w:t>Kevät</w:t>
      </w:r>
      <w:r w:rsidR="00020862" w:rsidRPr="00DB6A1C">
        <w:t xml:space="preserve"> </w:t>
      </w:r>
      <w:r w:rsidR="00221A21" w:rsidRPr="00DB6A1C">
        <w:t>20</w:t>
      </w:r>
      <w:r w:rsidR="00E01429">
        <w:t>2</w:t>
      </w:r>
      <w:r w:rsidR="00C1679D">
        <w:t>4</w:t>
      </w:r>
    </w:p>
    <w:p w14:paraId="06A10338" w14:textId="51249A8C" w:rsidR="002067EF" w:rsidRPr="00DB6A1C" w:rsidRDefault="002067EF" w:rsidP="002067EF">
      <w:pPr>
        <w:pStyle w:val="Perusteksti"/>
      </w:pPr>
    </w:p>
    <w:p w14:paraId="7D683BBB" w14:textId="77777777" w:rsidR="008E74B1" w:rsidRPr="00DB6A1C" w:rsidRDefault="008E74B1" w:rsidP="008E74B1">
      <w:pPr>
        <w:pStyle w:val="Perusteksti"/>
        <w:sectPr w:rsidR="008E74B1" w:rsidRPr="00DB6A1C" w:rsidSect="00E45512">
          <w:headerReference w:type="default" r:id="rId12"/>
          <w:headerReference w:type="first" r:id="rId13"/>
          <w:pgSz w:w="11906" w:h="16838" w:code="9"/>
          <w:pgMar w:top="1134" w:right="851" w:bottom="1418" w:left="2438" w:header="709" w:footer="709" w:gutter="0"/>
          <w:pgNumType w:start="0"/>
          <w:cols w:space="708"/>
          <w:formProt w:val="0"/>
          <w:titlePg/>
          <w:docGrid w:linePitch="360"/>
        </w:sectPr>
      </w:pPr>
    </w:p>
    <w:bookmarkStart w:id="0" w:name="_Toc400319904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35868853"/>
        <w:docPartObj>
          <w:docPartGallery w:val="Table of Contents"/>
          <w:docPartUnique/>
        </w:docPartObj>
      </w:sdtPr>
      <w:sdtContent>
        <w:p w14:paraId="74F6E4D5" w14:textId="6B5E2552" w:rsidR="001B1F3A" w:rsidRPr="00DB6A1C" w:rsidRDefault="001B1F3A">
          <w:pPr>
            <w:pStyle w:val="Sisllysluettelonotsikko"/>
            <w:rPr>
              <w:rFonts w:ascii="Arial" w:hAnsi="Arial" w:cs="Arial"/>
              <w:b w:val="0"/>
              <w:color w:val="auto"/>
              <w:sz w:val="24"/>
              <w:szCs w:val="24"/>
            </w:rPr>
          </w:pPr>
          <w:r w:rsidRPr="00DB6A1C">
            <w:rPr>
              <w:rFonts w:ascii="Arial" w:hAnsi="Arial" w:cs="Arial"/>
              <w:b w:val="0"/>
              <w:color w:val="auto"/>
              <w:sz w:val="24"/>
              <w:szCs w:val="24"/>
            </w:rPr>
            <w:t>SISÄLLYS</w:t>
          </w:r>
        </w:p>
        <w:p w14:paraId="798CFFD6" w14:textId="20C9D1B4" w:rsidR="003158FC" w:rsidRDefault="001B1F3A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r w:rsidRPr="00DB6A1C">
            <w:fldChar w:fldCharType="begin"/>
          </w:r>
          <w:r w:rsidRPr="00DB6A1C">
            <w:instrText xml:space="preserve"> TOC \o "1-3" \h \z \u </w:instrText>
          </w:r>
          <w:r w:rsidRPr="00DB6A1C">
            <w:fldChar w:fldCharType="separate"/>
          </w:r>
          <w:hyperlink w:anchor="_Toc158796083" w:history="1">
            <w:r w:rsidR="003158FC" w:rsidRPr="00551ECA">
              <w:rPr>
                <w:rStyle w:val="Hyperlinkki"/>
                <w:noProof/>
              </w:rPr>
              <w:t>1 TEHTÄVÄN MÄÄRITTELY</w:t>
            </w:r>
            <w:r w:rsidR="003158FC">
              <w:rPr>
                <w:noProof/>
                <w:webHidden/>
              </w:rPr>
              <w:tab/>
            </w:r>
            <w:r w:rsidR="003158FC">
              <w:rPr>
                <w:noProof/>
                <w:webHidden/>
              </w:rPr>
              <w:fldChar w:fldCharType="begin"/>
            </w:r>
            <w:r w:rsidR="003158FC">
              <w:rPr>
                <w:noProof/>
                <w:webHidden/>
              </w:rPr>
              <w:instrText xml:space="preserve"> PAGEREF _Toc158796083 \h </w:instrText>
            </w:r>
            <w:r w:rsidR="003158FC">
              <w:rPr>
                <w:noProof/>
                <w:webHidden/>
              </w:rPr>
            </w:r>
            <w:r w:rsidR="003158FC">
              <w:rPr>
                <w:noProof/>
                <w:webHidden/>
              </w:rPr>
              <w:fldChar w:fldCharType="separate"/>
            </w:r>
            <w:r w:rsidR="003158FC">
              <w:rPr>
                <w:noProof/>
                <w:webHidden/>
              </w:rPr>
              <w:t>1</w:t>
            </w:r>
            <w:r w:rsidR="003158FC">
              <w:rPr>
                <w:noProof/>
                <w:webHidden/>
              </w:rPr>
              <w:fldChar w:fldCharType="end"/>
            </w:r>
          </w:hyperlink>
        </w:p>
        <w:p w14:paraId="313FAE0D" w14:textId="657529B8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84" w:history="1">
            <w:r w:rsidRPr="00551ECA">
              <w:rPr>
                <w:rStyle w:val="Hyperlinkki"/>
                <w:noProof/>
              </w:rPr>
              <w:t>2 Jännitemittaus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058E" w14:textId="4A236A56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85" w:history="1">
            <w:r w:rsidRPr="00551ECA">
              <w:rPr>
                <w:rStyle w:val="Hyperlinkki"/>
                <w:noProof/>
                <w:lang w:val="en-US"/>
              </w:rPr>
              <w:t>3 Virranmittaus modulit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1AD0" w14:textId="08E8C88E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86" w:history="1">
            <w:r w:rsidRPr="00551ECA">
              <w:rPr>
                <w:rStyle w:val="Hyperlinkki"/>
                <w:noProof/>
              </w:rPr>
              <w:t>4 HArjouitustyö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6BB6" w14:textId="3B7A4754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87" w:history="1">
            <w:r w:rsidRPr="00551ECA">
              <w:rPr>
                <w:rStyle w:val="Hyperlinkki"/>
                <w:noProof/>
              </w:rPr>
              <w:t>5 Lisätehtäviä, huomiota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91043" w14:textId="7043A7BC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88" w:history="1">
            <w:r w:rsidRPr="00551ECA">
              <w:rPr>
                <w:rStyle w:val="Hyperlinkki"/>
                <w:noProof/>
              </w:rPr>
              <w:t>LÄHTEET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D0CE" w14:textId="3AD4EA2A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89" w:history="1">
            <w:r w:rsidRPr="00551ECA">
              <w:rPr>
                <w:rStyle w:val="Hyperlinkki"/>
                <w:noProof/>
              </w:rPr>
              <w:t>6 Mittauspöytäkirja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28FB" w14:textId="3495793A" w:rsidR="003158FC" w:rsidRDefault="003158FC">
          <w:pPr>
            <w:pStyle w:val="Sisluet1"/>
            <w:tabs>
              <w:tab w:val="right" w:leader="dot" w:pos="860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58796090" w:history="1">
            <w:r w:rsidRPr="00551ECA">
              <w:rPr>
                <w:rStyle w:val="Hyperlinkki"/>
                <w:noProof/>
              </w:rPr>
              <w:t>7 Koodit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_Toc158796090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5B025" w14:textId="56B4FD39" w:rsidR="001B1F3A" w:rsidRPr="00DB6A1C" w:rsidRDefault="001B1F3A">
          <w:r w:rsidRPr="00DB6A1C">
            <w:rPr>
              <w:b/>
              <w:bCs/>
            </w:rPr>
            <w:fldChar w:fldCharType="end"/>
          </w:r>
        </w:p>
      </w:sdtContent>
    </w:sdt>
    <w:p w14:paraId="69DB40B6" w14:textId="61708F2B" w:rsidR="001B1F3A" w:rsidRPr="00DB6A1C" w:rsidRDefault="00853CDE" w:rsidP="009870A3">
      <w:pPr>
        <w:pStyle w:val="Perusteksti"/>
        <w:rPr>
          <w:lang w:val="en-US"/>
        </w:rPr>
      </w:pPr>
      <w:r w:rsidRPr="00DB6A1C">
        <w:rPr>
          <w:lang w:val="en-US"/>
        </w:rPr>
        <w:t>LIITTEET</w:t>
      </w:r>
    </w:p>
    <w:p w14:paraId="567CF64A" w14:textId="77777777" w:rsidR="009B78B1" w:rsidRPr="00DB6A1C" w:rsidRDefault="009B78B1" w:rsidP="009870A3">
      <w:pPr>
        <w:pStyle w:val="Perusteksti"/>
        <w:rPr>
          <w:lang w:val="en-US"/>
        </w:rPr>
      </w:pPr>
    </w:p>
    <w:p w14:paraId="1D30072C" w14:textId="77777777" w:rsidR="009B78B1" w:rsidRPr="00DB6A1C" w:rsidRDefault="009B78B1" w:rsidP="009870A3">
      <w:pPr>
        <w:pStyle w:val="Perusteksti"/>
        <w:rPr>
          <w:lang w:val="en-US"/>
        </w:rPr>
        <w:sectPr w:rsidR="009B78B1" w:rsidRPr="00DB6A1C" w:rsidSect="00E45512">
          <w:headerReference w:type="default" r:id="rId14"/>
          <w:headerReference w:type="first" r:id="rId15"/>
          <w:pgSz w:w="11906" w:h="16838" w:code="9"/>
          <w:pgMar w:top="1134" w:right="851" w:bottom="1418" w:left="2438" w:header="709" w:footer="709" w:gutter="0"/>
          <w:pgNumType w:start="1"/>
          <w:cols w:space="708"/>
          <w:formProt w:val="0"/>
          <w:titlePg/>
          <w:docGrid w:linePitch="360"/>
        </w:sectPr>
      </w:pPr>
    </w:p>
    <w:p w14:paraId="2C30B10C" w14:textId="407E0059" w:rsidR="009A4F1A" w:rsidRPr="00DB6A1C" w:rsidRDefault="007C56B0" w:rsidP="008E74B1">
      <w:pPr>
        <w:pStyle w:val="Otsikko1"/>
      </w:pPr>
      <w:bookmarkStart w:id="1" w:name="_Toc158796083"/>
      <w:r w:rsidRPr="00DB6A1C">
        <w:lastRenderedPageBreak/>
        <w:t>TEHTÄVÄN MÄÄRITT</w:t>
      </w:r>
      <w:r w:rsidR="009B410D" w:rsidRPr="00DB6A1C">
        <w:t>E</w:t>
      </w:r>
      <w:r w:rsidRPr="00DB6A1C">
        <w:t>LY</w:t>
      </w:r>
      <w:bookmarkEnd w:id="1"/>
    </w:p>
    <w:p w14:paraId="7904A39B" w14:textId="113228AD" w:rsidR="00383AB3" w:rsidRPr="00DB6A1C" w:rsidRDefault="007C56B0" w:rsidP="00142467">
      <w:pPr>
        <w:pStyle w:val="Perusteksti"/>
      </w:pPr>
      <w:r w:rsidRPr="00DB6A1C">
        <w:t xml:space="preserve">Tehtävänä </w:t>
      </w:r>
      <w:r w:rsidR="00810AA2">
        <w:t>suunnitella ja toteuttaa</w:t>
      </w:r>
      <w:r w:rsidRPr="00DB6A1C">
        <w:t xml:space="preserve"> </w:t>
      </w:r>
      <w:r w:rsidR="00592A6C">
        <w:t xml:space="preserve">esimerkiksi </w:t>
      </w:r>
      <w:r w:rsidR="000B1322" w:rsidRPr="00DB6A1C">
        <w:t>akun jännit</w:t>
      </w:r>
      <w:r w:rsidR="00592A6C">
        <w:t>t</w:t>
      </w:r>
      <w:r w:rsidR="000B1322" w:rsidRPr="00DB6A1C">
        <w:t>e</w:t>
      </w:r>
      <w:r w:rsidR="00592A6C">
        <w:t>en - ja</w:t>
      </w:r>
      <w:r w:rsidR="000B1322" w:rsidRPr="00DB6A1C">
        <w:t xml:space="preserve"> </w:t>
      </w:r>
      <w:r w:rsidR="00383AB3" w:rsidRPr="00DB6A1C">
        <w:t>latausvi</w:t>
      </w:r>
      <w:r w:rsidR="00592A6C">
        <w:t>rr</w:t>
      </w:r>
      <w:r w:rsidR="00383AB3" w:rsidRPr="00DB6A1C">
        <w:t>a</w:t>
      </w:r>
      <w:r w:rsidR="00592A6C">
        <w:t>n mittaus,</w:t>
      </w:r>
      <w:r w:rsidR="000B1322" w:rsidRPr="00DB6A1C">
        <w:t xml:space="preserve"> </w:t>
      </w:r>
      <w:r w:rsidR="00592A6C">
        <w:t xml:space="preserve">mittausdata </w:t>
      </w:r>
      <w:r w:rsidR="000B1322" w:rsidRPr="00DB6A1C">
        <w:t>tulost</w:t>
      </w:r>
      <w:r w:rsidR="00592A6C">
        <w:t>etaan</w:t>
      </w:r>
      <w:r w:rsidR="000B1322" w:rsidRPr="00DB6A1C">
        <w:t xml:space="preserve"> sarjaliikenne monitoriin</w:t>
      </w:r>
      <w:r w:rsidR="00383AB3" w:rsidRPr="00DB6A1C">
        <w:t xml:space="preserve">. </w:t>
      </w:r>
      <w:r w:rsidR="00592A6C">
        <w:t xml:space="preserve">Arduinon AD-muunnin kykenee mittaamaan jännitettä 0 – </w:t>
      </w:r>
      <w:proofErr w:type="gramStart"/>
      <w:r w:rsidR="00592A6C">
        <w:t>5v:n</w:t>
      </w:r>
      <w:proofErr w:type="gramEnd"/>
      <w:r w:rsidR="00592A6C">
        <w:t xml:space="preserve"> väliltä. </w:t>
      </w:r>
      <w:r w:rsidR="00383AB3" w:rsidRPr="00DB6A1C">
        <w:t>Käytettävissä Arduino kehitysalusta sekä siihen liitettäviä virranmittaus moduulit, mittaaminen toteutetaan</w:t>
      </w:r>
      <w:r w:rsidR="004F3C13" w:rsidRPr="00DB6A1C">
        <w:t xml:space="preserve"> kontrollerin </w:t>
      </w:r>
      <w:r w:rsidR="00383AB3" w:rsidRPr="00DB6A1C">
        <w:t>sisäisellä AD-muuntimella.</w:t>
      </w:r>
    </w:p>
    <w:p w14:paraId="75A0177D" w14:textId="20704BB1" w:rsidR="00C25A04" w:rsidRPr="00DB6A1C" w:rsidRDefault="00C25A04" w:rsidP="00142467">
      <w:pPr>
        <w:pStyle w:val="Perusteksti"/>
      </w:pPr>
      <w:r w:rsidRPr="00DB6A1C">
        <w:t>Mittaussovelluksiin sopivia valmiita anturikortteja on saatavissa esim.</w:t>
      </w:r>
    </w:p>
    <w:p w14:paraId="60D074A4" w14:textId="13A5790E" w:rsidR="00C25A04" w:rsidRPr="00DB6A1C" w:rsidRDefault="00000000" w:rsidP="00C25A04">
      <w:pPr>
        <w:pStyle w:val="Perusteksti"/>
        <w:numPr>
          <w:ilvl w:val="0"/>
          <w:numId w:val="41"/>
        </w:numPr>
      </w:pPr>
      <w:hyperlink r:id="rId16" w:history="1">
        <w:r w:rsidR="00C25A04" w:rsidRPr="00DB6A1C">
          <w:rPr>
            <w:rStyle w:val="Hyperlinkki"/>
          </w:rPr>
          <w:t>www.aliexpress.com</w:t>
        </w:r>
      </w:hyperlink>
    </w:p>
    <w:p w14:paraId="559438EA" w14:textId="01921576" w:rsidR="00C25A04" w:rsidRPr="00DB6A1C" w:rsidRDefault="00000000" w:rsidP="00C25A04">
      <w:pPr>
        <w:pStyle w:val="Perusteksti"/>
        <w:numPr>
          <w:ilvl w:val="0"/>
          <w:numId w:val="41"/>
        </w:numPr>
      </w:pPr>
      <w:hyperlink r:id="rId17" w:history="1">
        <w:r w:rsidR="00C25A04" w:rsidRPr="00DB6A1C">
          <w:rPr>
            <w:rStyle w:val="Hyperlinkki"/>
          </w:rPr>
          <w:t>www.banggood.com</w:t>
        </w:r>
      </w:hyperlink>
    </w:p>
    <w:p w14:paraId="37CF0A4B" w14:textId="342FBE92" w:rsidR="00C25A04" w:rsidRPr="00DB6A1C" w:rsidRDefault="00000000" w:rsidP="00C25A04">
      <w:pPr>
        <w:pStyle w:val="Perusteksti"/>
        <w:numPr>
          <w:ilvl w:val="0"/>
          <w:numId w:val="41"/>
        </w:numPr>
      </w:pPr>
      <w:hyperlink r:id="rId18" w:history="1">
        <w:r w:rsidR="00C25A04" w:rsidRPr="00DB6A1C">
          <w:rPr>
            <w:rStyle w:val="Hyperlinkki"/>
          </w:rPr>
          <w:t>http://www.dx.com</w:t>
        </w:r>
      </w:hyperlink>
    </w:p>
    <w:p w14:paraId="3FB696E1" w14:textId="77777777" w:rsidR="00C25A04" w:rsidRPr="00DB6A1C" w:rsidRDefault="00C25A04" w:rsidP="00C25A04">
      <w:pPr>
        <w:pStyle w:val="Perusteksti"/>
      </w:pPr>
    </w:p>
    <w:p w14:paraId="4A8D6041" w14:textId="3AE4E489" w:rsidR="00383AB3" w:rsidRPr="00DB6A1C" w:rsidRDefault="00217ED3" w:rsidP="00142467">
      <w:pPr>
        <w:pStyle w:val="Perusteksti"/>
      </w:pPr>
      <w:r w:rsidRPr="00DB6A1C">
        <w:t xml:space="preserve">Alla on muutamia </w:t>
      </w:r>
      <w:r w:rsidR="004F3C13" w:rsidRPr="00DB6A1C">
        <w:t xml:space="preserve">erilaisia </w:t>
      </w:r>
      <w:r w:rsidR="00383AB3" w:rsidRPr="00DB6A1C">
        <w:t>mittausmoduul</w:t>
      </w:r>
      <w:r w:rsidR="004F3C13" w:rsidRPr="00DB6A1C">
        <w:t>eja</w:t>
      </w:r>
      <w:r w:rsidRPr="00DB6A1C">
        <w:t>.</w:t>
      </w:r>
    </w:p>
    <w:p w14:paraId="701DB5D3" w14:textId="77777777" w:rsidR="00C25A04" w:rsidRPr="00DB6A1C" w:rsidRDefault="00C25A04" w:rsidP="00142467">
      <w:pPr>
        <w:pStyle w:val="Perusteksti"/>
      </w:pPr>
    </w:p>
    <w:p w14:paraId="411AD13C" w14:textId="77777777" w:rsidR="00383AB3" w:rsidRPr="00DB6A1C" w:rsidRDefault="00383AB3" w:rsidP="00142467">
      <w:pPr>
        <w:pStyle w:val="Perusteksti"/>
        <w:sectPr w:rsidR="00383AB3" w:rsidRPr="00DB6A1C" w:rsidSect="00E45512">
          <w:headerReference w:type="default" r:id="rId19"/>
          <w:headerReference w:type="first" r:id="rId20"/>
          <w:pgSz w:w="11906" w:h="16838" w:code="9"/>
          <w:pgMar w:top="1134" w:right="851" w:bottom="1418" w:left="2438" w:header="709" w:footer="709" w:gutter="0"/>
          <w:pgNumType w:start="1"/>
          <w:cols w:space="708"/>
          <w:formProt w:val="0"/>
          <w:titlePg/>
          <w:docGrid w:linePitch="360"/>
        </w:sectPr>
      </w:pPr>
    </w:p>
    <w:p w14:paraId="3F19D48E" w14:textId="0428A0C8" w:rsidR="00383AB3" w:rsidRPr="00DB6A1C" w:rsidRDefault="00383AB3" w:rsidP="00142467">
      <w:pPr>
        <w:pStyle w:val="Perusteksti"/>
      </w:pPr>
      <w:r w:rsidRPr="00DB6A1C">
        <w:rPr>
          <w:noProof/>
        </w:rPr>
        <w:drawing>
          <wp:inline distT="0" distB="0" distL="0" distR="0" wp14:anchorId="25ACC9BC" wp14:editId="70C40A29">
            <wp:extent cx="1933575" cy="2266950"/>
            <wp:effectExtent l="0" t="0" r="9525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BDA" w14:textId="6976941F" w:rsidR="00383AB3" w:rsidRPr="00DB6A1C" w:rsidRDefault="001F3F95" w:rsidP="00142467">
      <w:pPr>
        <w:pStyle w:val="Perusteksti"/>
      </w:pPr>
      <w:r w:rsidRPr="00DB6A1C">
        <w:t xml:space="preserve">mittausalue: </w:t>
      </w:r>
      <w:proofErr w:type="gramStart"/>
      <w:r w:rsidRPr="00DB6A1C">
        <w:t>13,6v</w:t>
      </w:r>
      <w:proofErr w:type="gramEnd"/>
      <w:r w:rsidRPr="00DB6A1C">
        <w:t xml:space="preserve"> / 45A</w:t>
      </w:r>
    </w:p>
    <w:p w14:paraId="051D65A6" w14:textId="020D96EE" w:rsidR="00217ED3" w:rsidRPr="00DB6A1C" w:rsidRDefault="00217ED3" w:rsidP="00142467">
      <w:pPr>
        <w:pStyle w:val="Perusteksti"/>
      </w:pPr>
      <w:r w:rsidRPr="00DB6A1C">
        <w:t>Mittaus perustuu 1Ohmin vastuksen yli tulevaan jännitehäviöön.</w:t>
      </w:r>
    </w:p>
    <w:p w14:paraId="0AE6210B" w14:textId="5C6277E6" w:rsidR="00383AB3" w:rsidRPr="00DB6A1C" w:rsidRDefault="00383AB3" w:rsidP="00142467">
      <w:pPr>
        <w:pStyle w:val="Perusteksti"/>
        <w:sectPr w:rsidR="00383AB3" w:rsidRPr="00DB6A1C" w:rsidSect="00E45512">
          <w:type w:val="continuous"/>
          <w:pgSz w:w="11906" w:h="16838" w:code="9"/>
          <w:pgMar w:top="1134" w:right="851" w:bottom="1418" w:left="2438" w:header="709" w:footer="709" w:gutter="0"/>
          <w:pgNumType w:start="1"/>
          <w:cols w:num="2" w:space="708"/>
          <w:formProt w:val="0"/>
          <w:titlePg/>
          <w:docGrid w:linePitch="360"/>
        </w:sectPr>
      </w:pPr>
    </w:p>
    <w:p w14:paraId="483A210C" w14:textId="3CB61532" w:rsidR="00383AB3" w:rsidRPr="00DB6A1C" w:rsidRDefault="00383AB3" w:rsidP="00142467">
      <w:pPr>
        <w:pStyle w:val="Perusteksti"/>
      </w:pPr>
    </w:p>
    <w:p w14:paraId="4D95778C" w14:textId="77777777" w:rsidR="00383AB3" w:rsidRPr="00DB6A1C" w:rsidRDefault="00383AB3" w:rsidP="00142467">
      <w:pPr>
        <w:pStyle w:val="Perusteksti"/>
        <w:sectPr w:rsidR="00383AB3" w:rsidRPr="00DB6A1C" w:rsidSect="00E45512">
          <w:type w:val="continuous"/>
          <w:pgSz w:w="11906" w:h="16838" w:code="9"/>
          <w:pgMar w:top="1134" w:right="851" w:bottom="1418" w:left="2438" w:header="709" w:footer="709" w:gutter="0"/>
          <w:pgNumType w:start="1"/>
          <w:cols w:space="708"/>
          <w:formProt w:val="0"/>
          <w:titlePg/>
          <w:docGrid w:linePitch="360"/>
        </w:sectPr>
      </w:pPr>
    </w:p>
    <w:p w14:paraId="3057EFF0" w14:textId="777214C3" w:rsidR="00383AB3" w:rsidRPr="00DB6A1C" w:rsidRDefault="00383AB3" w:rsidP="00142467">
      <w:pPr>
        <w:pStyle w:val="Perusteksti"/>
      </w:pPr>
      <w:r w:rsidRPr="00DB6A1C">
        <w:rPr>
          <w:noProof/>
        </w:rPr>
        <w:lastRenderedPageBreak/>
        <w:drawing>
          <wp:inline distT="0" distB="0" distL="0" distR="0" wp14:anchorId="6E938116" wp14:editId="39C3C314">
            <wp:extent cx="1879480" cy="1581150"/>
            <wp:effectExtent l="0" t="0" r="6985" b="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8737" cy="158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AA18" w14:textId="77777777" w:rsidR="00810AA2" w:rsidRDefault="00810AA2" w:rsidP="00142467">
      <w:pPr>
        <w:pStyle w:val="Perusteksti"/>
      </w:pPr>
    </w:p>
    <w:p w14:paraId="5D2E4A27" w14:textId="77777777" w:rsidR="00810AA2" w:rsidRDefault="00810AA2" w:rsidP="00142467">
      <w:pPr>
        <w:pStyle w:val="Perusteksti"/>
      </w:pPr>
    </w:p>
    <w:p w14:paraId="49B7C08B" w14:textId="5523E5A8" w:rsidR="00383AB3" w:rsidRPr="00DB6A1C" w:rsidRDefault="001F3F95" w:rsidP="00142467">
      <w:pPr>
        <w:pStyle w:val="Perusteksti"/>
      </w:pPr>
      <w:r w:rsidRPr="00DB6A1C">
        <w:t>mittausalue: 0 - 30A</w:t>
      </w:r>
    </w:p>
    <w:p w14:paraId="239C3A65" w14:textId="259F1FB6" w:rsidR="001F3F95" w:rsidRPr="00DB6A1C" w:rsidRDefault="00810AA2" w:rsidP="00142467">
      <w:pPr>
        <w:pStyle w:val="Perusteksti"/>
      </w:pPr>
      <w:r>
        <w:t>F</w:t>
      </w:r>
      <w:r w:rsidR="00217ED3" w:rsidRPr="00DB6A1C">
        <w:t xml:space="preserve">erriittikela liitetään mitattavan johtimen ympärille. Johtimessa kulkeva virta indusoi magneettikentän </w:t>
      </w:r>
      <w:proofErr w:type="gramStart"/>
      <w:r w:rsidR="00217ED3" w:rsidRPr="00DB6A1C">
        <w:t>kelaan</w:t>
      </w:r>
      <w:proofErr w:type="gramEnd"/>
      <w:r w:rsidR="00217ED3" w:rsidRPr="00DB6A1C">
        <w:t xml:space="preserve"> jonka perusteelle saadaan johtimen virta selville.</w:t>
      </w:r>
    </w:p>
    <w:p w14:paraId="004E7927" w14:textId="5459335E" w:rsidR="001F3F95" w:rsidRPr="00DB6A1C" w:rsidRDefault="001F3F95" w:rsidP="00142467">
      <w:pPr>
        <w:pStyle w:val="Perusteksti"/>
      </w:pPr>
    </w:p>
    <w:p w14:paraId="7D1483CC" w14:textId="77777777" w:rsidR="001F3F95" w:rsidRPr="00DB6A1C" w:rsidRDefault="001F3F95" w:rsidP="00142467">
      <w:pPr>
        <w:pStyle w:val="Perusteksti"/>
      </w:pPr>
    </w:p>
    <w:p w14:paraId="08BD3097" w14:textId="77777777" w:rsidR="00383AB3" w:rsidRPr="00DB6A1C" w:rsidRDefault="00383AB3" w:rsidP="00142467">
      <w:pPr>
        <w:pStyle w:val="Perusteksti"/>
        <w:sectPr w:rsidR="00383AB3" w:rsidRPr="00DB6A1C" w:rsidSect="00E45512">
          <w:type w:val="continuous"/>
          <w:pgSz w:w="11906" w:h="16838" w:code="9"/>
          <w:pgMar w:top="1134" w:right="851" w:bottom="1418" w:left="2438" w:header="709" w:footer="709" w:gutter="0"/>
          <w:pgNumType w:start="1"/>
          <w:cols w:num="2" w:space="708"/>
          <w:formProt w:val="0"/>
          <w:titlePg/>
          <w:docGrid w:linePitch="360"/>
        </w:sectPr>
      </w:pPr>
    </w:p>
    <w:p w14:paraId="5C949986" w14:textId="6B2D61D7" w:rsidR="00383AB3" w:rsidRPr="00DB6A1C" w:rsidRDefault="00377C17" w:rsidP="00142467">
      <w:pPr>
        <w:pStyle w:val="Perusteksti"/>
      </w:pPr>
      <w:r w:rsidRPr="00DB6A1C">
        <w:rPr>
          <w:noProof/>
        </w:rPr>
        <w:drawing>
          <wp:inline distT="0" distB="0" distL="0" distR="0" wp14:anchorId="470F657F" wp14:editId="34B5A4A9">
            <wp:extent cx="1492194" cy="1352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7831" cy="135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1660" w14:textId="352908B1" w:rsidR="00377C17" w:rsidRPr="00DB6A1C" w:rsidRDefault="00377C17" w:rsidP="00142467">
      <w:pPr>
        <w:pStyle w:val="Perusteksti"/>
      </w:pPr>
      <w:r w:rsidRPr="00DB6A1C">
        <w:t>virran ja jännitteen mittaus mod</w:t>
      </w:r>
      <w:r w:rsidR="00A10BE0" w:rsidRPr="00DB6A1C">
        <w:t>u</w:t>
      </w:r>
      <w:r w:rsidRPr="00DB6A1C">
        <w:t>uli</w:t>
      </w:r>
    </w:p>
    <w:p w14:paraId="1A58C0A2" w14:textId="61A918CE" w:rsidR="00377C17" w:rsidRPr="00DB6A1C" w:rsidRDefault="00217ED3" w:rsidP="00142467">
      <w:pPr>
        <w:pStyle w:val="Perusteksti"/>
      </w:pPr>
      <w:r w:rsidRPr="00DB6A1C">
        <w:t xml:space="preserve">perustuu </w:t>
      </w:r>
      <w:r w:rsidR="00A10BE0" w:rsidRPr="00DB6A1C">
        <w:t>MAX 471 piiri</w:t>
      </w:r>
      <w:r w:rsidRPr="00DB6A1C">
        <w:t>n</w:t>
      </w:r>
    </w:p>
    <w:p w14:paraId="7880FC83" w14:textId="31B9064F" w:rsidR="00377C17" w:rsidRPr="00DB6A1C" w:rsidRDefault="00377C17" w:rsidP="00142467">
      <w:pPr>
        <w:pStyle w:val="Perusteksti"/>
      </w:pPr>
    </w:p>
    <w:p w14:paraId="3A25F302" w14:textId="77777777" w:rsidR="00377C17" w:rsidRPr="00DB6A1C" w:rsidRDefault="00377C17" w:rsidP="00142467">
      <w:pPr>
        <w:pStyle w:val="Perusteksti"/>
        <w:sectPr w:rsidR="00377C17" w:rsidRPr="00DB6A1C" w:rsidSect="00E45512">
          <w:type w:val="continuous"/>
          <w:pgSz w:w="11906" w:h="16838" w:code="9"/>
          <w:pgMar w:top="1134" w:right="851" w:bottom="1418" w:left="2438" w:header="709" w:footer="709" w:gutter="0"/>
          <w:pgNumType w:start="1"/>
          <w:cols w:num="2" w:space="708"/>
          <w:formProt w:val="0"/>
          <w:titlePg/>
          <w:docGrid w:linePitch="360"/>
        </w:sectPr>
      </w:pPr>
    </w:p>
    <w:p w14:paraId="2233E3A3" w14:textId="1E443806" w:rsidR="00377C17" w:rsidRPr="00DB6A1C" w:rsidRDefault="00377C17" w:rsidP="00142467">
      <w:pPr>
        <w:pStyle w:val="Perusteksti"/>
      </w:pPr>
    </w:p>
    <w:p w14:paraId="26581A59" w14:textId="3E651E5C" w:rsidR="00377C17" w:rsidRPr="00DB6A1C" w:rsidRDefault="00377C17" w:rsidP="00142467">
      <w:pPr>
        <w:pStyle w:val="Perusteksti"/>
      </w:pPr>
    </w:p>
    <w:p w14:paraId="484A83F1" w14:textId="76ED0E29" w:rsidR="00377C17" w:rsidRPr="00DB6A1C" w:rsidRDefault="00377C17" w:rsidP="00142467">
      <w:pPr>
        <w:pStyle w:val="Perusteksti"/>
      </w:pPr>
    </w:p>
    <w:p w14:paraId="7F451FF8" w14:textId="77777777" w:rsidR="00377C17" w:rsidRPr="00DB6A1C" w:rsidRDefault="00377C17" w:rsidP="00142467">
      <w:pPr>
        <w:pStyle w:val="Perusteksti"/>
      </w:pPr>
    </w:p>
    <w:p w14:paraId="0BA0FB15" w14:textId="0F1CB94B" w:rsidR="00383AB3" w:rsidRPr="00DB6A1C" w:rsidRDefault="00383AB3" w:rsidP="00142467">
      <w:pPr>
        <w:pStyle w:val="Perusteksti"/>
      </w:pPr>
    </w:p>
    <w:p w14:paraId="5DEA9DAE" w14:textId="7184B505" w:rsidR="00383AB3" w:rsidRPr="00DB6A1C" w:rsidRDefault="00383AB3" w:rsidP="00142467">
      <w:pPr>
        <w:pStyle w:val="Perusteksti"/>
      </w:pPr>
    </w:p>
    <w:p w14:paraId="75E48544" w14:textId="7171EE06" w:rsidR="001B1091" w:rsidRPr="00DB6A1C" w:rsidRDefault="00B47621" w:rsidP="008E74B1">
      <w:pPr>
        <w:pStyle w:val="Otsikko1"/>
      </w:pPr>
      <w:bookmarkStart w:id="2" w:name="_Toc158796084"/>
      <w:bookmarkEnd w:id="0"/>
      <w:r w:rsidRPr="00DB6A1C">
        <w:lastRenderedPageBreak/>
        <w:t>Jännite</w:t>
      </w:r>
      <w:r w:rsidR="001F3F95" w:rsidRPr="00DB6A1C">
        <w:t>mitta</w:t>
      </w:r>
      <w:r w:rsidRPr="00DB6A1C">
        <w:t>us</w:t>
      </w:r>
      <w:bookmarkEnd w:id="2"/>
    </w:p>
    <w:p w14:paraId="62C89963" w14:textId="773A4100" w:rsidR="000022C0" w:rsidRPr="00DB6A1C" w:rsidRDefault="00E42CBE" w:rsidP="007C56B0">
      <w:pPr>
        <w:pStyle w:val="Perusteksti"/>
      </w:pPr>
      <w:r>
        <w:t>Arduino UNO Kehitysalusta sisältää AD-muuntimen, AD-muuntimelle m</w:t>
      </w:r>
      <w:r w:rsidR="001F3F95" w:rsidRPr="00DB6A1C">
        <w:t>itattava jännite sovitetaan mittausalueelle 0-</w:t>
      </w:r>
      <w:proofErr w:type="gramStart"/>
      <w:r w:rsidR="001F3F95" w:rsidRPr="00DB6A1C">
        <w:t>5v</w:t>
      </w:r>
      <w:proofErr w:type="gramEnd"/>
      <w:r w:rsidR="001F3F95" w:rsidRPr="00DB6A1C">
        <w:t xml:space="preserve">. Maksimi jännite </w:t>
      </w:r>
      <w:r w:rsidR="00576C33" w:rsidRPr="00DB6A1C">
        <w:t>(5v) on AD-muuntimen referenssi</w:t>
      </w:r>
      <w:r w:rsidR="001F3F95" w:rsidRPr="00DB6A1C">
        <w:t>jännite</w:t>
      </w:r>
      <w:r w:rsidR="000022C0" w:rsidRPr="00DB6A1C">
        <w:t>.</w:t>
      </w:r>
      <w:r w:rsidR="001F3F95" w:rsidRPr="00DB6A1C">
        <w:t xml:space="preserve"> </w:t>
      </w:r>
      <w:r w:rsidR="00576C33" w:rsidRPr="00DB6A1C">
        <w:t>Referenssi</w:t>
      </w:r>
      <w:r w:rsidR="000022C0" w:rsidRPr="00DB6A1C">
        <w:t xml:space="preserve">jännitettä </w:t>
      </w:r>
      <w:r w:rsidR="001F3F95" w:rsidRPr="00DB6A1C">
        <w:t>voidaan muuttaa parhaan resoluution aikaan saamiseksi.</w:t>
      </w:r>
      <w:r w:rsidR="00582F06" w:rsidRPr="00DB6A1C">
        <w:t xml:space="preserve"> </w:t>
      </w:r>
    </w:p>
    <w:p w14:paraId="42D3B10A" w14:textId="7BD65FF4" w:rsidR="001F3F95" w:rsidRPr="00DB6A1C" w:rsidRDefault="00582F06" w:rsidP="007C56B0">
      <w:pPr>
        <w:pStyle w:val="Perusteksti"/>
      </w:pPr>
      <w:r w:rsidRPr="00DB6A1C">
        <w:t xml:space="preserve">Arduino </w:t>
      </w:r>
      <w:proofErr w:type="spellStart"/>
      <w:r w:rsidRPr="00DB6A1C">
        <w:t>Uno:ssa</w:t>
      </w:r>
      <w:proofErr w:type="spellEnd"/>
      <w:r w:rsidRPr="00DB6A1C">
        <w:t xml:space="preserve"> </w:t>
      </w:r>
      <w:r w:rsidR="00D24FDF" w:rsidRPr="00DB6A1C">
        <w:t xml:space="preserve">on 6kpl (A0 … A5) analogista sisääntuloa, </w:t>
      </w:r>
      <w:r w:rsidRPr="00DB6A1C">
        <w:t>AD-muuntimen re</w:t>
      </w:r>
      <w:r w:rsidR="008B3EC4" w:rsidRPr="00DB6A1C">
        <w:t>soluutio on 10</w:t>
      </w:r>
      <w:proofErr w:type="gramStart"/>
      <w:r w:rsidR="008B3EC4" w:rsidRPr="00DB6A1C">
        <w:t>bit:ä</w:t>
      </w:r>
      <w:r w:rsidR="000022C0" w:rsidRPr="00DB6A1C">
        <w:t>.</w:t>
      </w:r>
      <w:proofErr w:type="gramEnd"/>
      <w:r w:rsidRPr="00DB6A1C">
        <w:t xml:space="preserve"> </w:t>
      </w:r>
      <w:r w:rsidR="000022C0" w:rsidRPr="00DB6A1C">
        <w:t xml:space="preserve">Mitattava </w:t>
      </w:r>
      <w:r w:rsidR="008B3EC4" w:rsidRPr="00DB6A1C">
        <w:t xml:space="preserve">jännite-alue </w:t>
      </w:r>
      <w:r w:rsidR="000022C0" w:rsidRPr="00DB6A1C">
        <w:t xml:space="preserve">on 0 … 17v. </w:t>
      </w:r>
      <w:r w:rsidR="008B3EC4" w:rsidRPr="00DB6A1C">
        <w:t xml:space="preserve">näin </w:t>
      </w:r>
      <w:r w:rsidR="000022C0" w:rsidRPr="00DB6A1C">
        <w:t>saadaan tarkkuudeksi 17v / 1024 = 20mV</w:t>
      </w:r>
    </w:p>
    <w:p w14:paraId="473F82CD" w14:textId="39D5AFE0" w:rsidR="000022C0" w:rsidRPr="00DB6A1C" w:rsidRDefault="000022C0" w:rsidP="007C56B0">
      <w:pPr>
        <w:pStyle w:val="Perusteksti"/>
      </w:pPr>
    </w:p>
    <w:p w14:paraId="55C8F6DF" w14:textId="77777777" w:rsidR="000022C0" w:rsidRPr="00DB6A1C" w:rsidRDefault="000022C0" w:rsidP="007C56B0">
      <w:pPr>
        <w:pStyle w:val="Perusteksti"/>
      </w:pPr>
    </w:p>
    <w:p w14:paraId="74852E3A" w14:textId="0D564E68" w:rsidR="00845F5F" w:rsidRPr="00DB6A1C" w:rsidRDefault="00845F5F" w:rsidP="007C56B0">
      <w:pPr>
        <w:pStyle w:val="Perusteksti"/>
      </w:pPr>
      <w:r w:rsidRPr="00DB6A1C">
        <w:rPr>
          <w:noProof/>
        </w:rPr>
        <w:drawing>
          <wp:inline distT="0" distB="0" distL="0" distR="0" wp14:anchorId="4EE10D30" wp14:editId="6C765391">
            <wp:extent cx="5471795" cy="3579495"/>
            <wp:effectExtent l="0" t="0" r="0" b="1905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913C" w14:textId="4B4E75C5" w:rsidR="00845F5F" w:rsidRPr="00DB6A1C" w:rsidRDefault="00845F5F" w:rsidP="007C56B0">
      <w:pPr>
        <w:pStyle w:val="Perusteksti"/>
      </w:pPr>
      <w:r w:rsidRPr="00DB6A1C">
        <w:t>Kuva1: jännitejako</w:t>
      </w:r>
    </w:p>
    <w:p w14:paraId="6F261EEB" w14:textId="309431B9" w:rsidR="00B47621" w:rsidRPr="00DB6A1C" w:rsidRDefault="00B47621">
      <w:r w:rsidRPr="00DB6A1C">
        <w:br w:type="page"/>
      </w:r>
    </w:p>
    <w:p w14:paraId="40444153" w14:textId="77777777" w:rsidR="001F3F95" w:rsidRPr="00DB6A1C" w:rsidRDefault="001F3F95" w:rsidP="007C56B0">
      <w:pPr>
        <w:pStyle w:val="Perusteksti"/>
      </w:pPr>
    </w:p>
    <w:p w14:paraId="11C35AC7" w14:textId="373732DB" w:rsidR="007C56B0" w:rsidRPr="00DB6A1C" w:rsidRDefault="00845F5F" w:rsidP="007C56B0">
      <w:pPr>
        <w:pStyle w:val="Perusteksti"/>
      </w:pPr>
      <w:r w:rsidRPr="00DB6A1C">
        <w:t>Kuvan1 kytkennällä / vastusarvoilla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122"/>
        <w:gridCol w:w="1842"/>
      </w:tblGrid>
      <w:tr w:rsidR="00845F5F" w:rsidRPr="00DB6A1C" w14:paraId="07A419A0" w14:textId="77777777" w:rsidTr="00845F5F">
        <w:tc>
          <w:tcPr>
            <w:tcW w:w="2122" w:type="dxa"/>
          </w:tcPr>
          <w:p w14:paraId="4995066C" w14:textId="2BE3EDA8" w:rsidR="00845F5F" w:rsidRPr="00DB6A1C" w:rsidRDefault="00845F5F" w:rsidP="007C56B0">
            <w:pPr>
              <w:pStyle w:val="Perusteksti"/>
              <w:rPr>
                <w:rFonts w:ascii="Arial" w:hAnsi="Arial" w:cs="Arial"/>
                <w:b/>
                <w:sz w:val="24"/>
                <w:szCs w:val="24"/>
              </w:rPr>
            </w:pPr>
            <w:r w:rsidRPr="00DB6A1C">
              <w:rPr>
                <w:rFonts w:ascii="Arial" w:hAnsi="Arial" w:cs="Arial"/>
                <w:b/>
                <w:sz w:val="24"/>
                <w:szCs w:val="24"/>
              </w:rPr>
              <w:t>Mitattava jännite</w:t>
            </w:r>
          </w:p>
        </w:tc>
        <w:tc>
          <w:tcPr>
            <w:tcW w:w="1842" w:type="dxa"/>
          </w:tcPr>
          <w:p w14:paraId="75242B75" w14:textId="1B033228" w:rsidR="00845F5F" w:rsidRPr="00DB6A1C" w:rsidRDefault="00845F5F" w:rsidP="007C56B0">
            <w:pPr>
              <w:pStyle w:val="Perusteksti"/>
              <w:rPr>
                <w:rFonts w:ascii="Arial" w:hAnsi="Arial" w:cs="Arial"/>
                <w:b/>
                <w:sz w:val="24"/>
                <w:szCs w:val="24"/>
              </w:rPr>
            </w:pPr>
            <w:r w:rsidRPr="00DB6A1C">
              <w:rPr>
                <w:rFonts w:ascii="Arial" w:hAnsi="Arial" w:cs="Arial"/>
                <w:b/>
                <w:sz w:val="24"/>
                <w:szCs w:val="24"/>
              </w:rPr>
              <w:t>Ulostulo</w:t>
            </w:r>
          </w:p>
        </w:tc>
      </w:tr>
      <w:tr w:rsidR="00845F5F" w:rsidRPr="00DB6A1C" w14:paraId="73D1EDE7" w14:textId="77777777" w:rsidTr="00845F5F">
        <w:tc>
          <w:tcPr>
            <w:tcW w:w="2122" w:type="dxa"/>
          </w:tcPr>
          <w:p w14:paraId="3D77B4D0" w14:textId="4BA52508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2.0 V</w:t>
            </w:r>
          </w:p>
        </w:tc>
        <w:tc>
          <w:tcPr>
            <w:tcW w:w="1842" w:type="dxa"/>
          </w:tcPr>
          <w:p w14:paraId="3460776A" w14:textId="762F8793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0.6 V</w:t>
            </w:r>
          </w:p>
        </w:tc>
      </w:tr>
      <w:tr w:rsidR="00845F5F" w:rsidRPr="00DB6A1C" w14:paraId="0D501ECB" w14:textId="77777777" w:rsidTr="00845F5F">
        <w:tc>
          <w:tcPr>
            <w:tcW w:w="2122" w:type="dxa"/>
          </w:tcPr>
          <w:p w14:paraId="57A0B34C" w14:textId="4525CC0A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5.0 V</w:t>
            </w:r>
          </w:p>
        </w:tc>
        <w:tc>
          <w:tcPr>
            <w:tcW w:w="1842" w:type="dxa"/>
          </w:tcPr>
          <w:p w14:paraId="4B0B5887" w14:textId="3EE2E1CE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1.5 V</w:t>
            </w:r>
          </w:p>
        </w:tc>
      </w:tr>
      <w:tr w:rsidR="00845F5F" w:rsidRPr="00DB6A1C" w14:paraId="6D52EC79" w14:textId="77777777" w:rsidTr="00845F5F">
        <w:tc>
          <w:tcPr>
            <w:tcW w:w="2122" w:type="dxa"/>
          </w:tcPr>
          <w:p w14:paraId="55BA0CDD" w14:textId="44DA956C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10.0 V</w:t>
            </w:r>
          </w:p>
        </w:tc>
        <w:tc>
          <w:tcPr>
            <w:tcW w:w="1842" w:type="dxa"/>
          </w:tcPr>
          <w:p w14:paraId="5D8C6030" w14:textId="6D24AF4C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2.9 V</w:t>
            </w:r>
          </w:p>
        </w:tc>
      </w:tr>
      <w:tr w:rsidR="00845F5F" w:rsidRPr="00DB6A1C" w14:paraId="34EB0EF9" w14:textId="77777777" w:rsidTr="00845F5F">
        <w:tc>
          <w:tcPr>
            <w:tcW w:w="2122" w:type="dxa"/>
          </w:tcPr>
          <w:p w14:paraId="2146D266" w14:textId="0749B54B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14.0 V</w:t>
            </w:r>
          </w:p>
        </w:tc>
        <w:tc>
          <w:tcPr>
            <w:tcW w:w="1842" w:type="dxa"/>
          </w:tcPr>
          <w:p w14:paraId="35025105" w14:textId="29F7153E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4.1 V</w:t>
            </w:r>
          </w:p>
        </w:tc>
      </w:tr>
      <w:tr w:rsidR="00845F5F" w:rsidRPr="00DB6A1C" w14:paraId="46866363" w14:textId="77777777" w:rsidTr="008B3EC4">
        <w:trPr>
          <w:trHeight w:val="268"/>
        </w:trPr>
        <w:tc>
          <w:tcPr>
            <w:tcW w:w="2122" w:type="dxa"/>
          </w:tcPr>
          <w:p w14:paraId="38AA3E59" w14:textId="47F8E002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16.0 V</w:t>
            </w:r>
          </w:p>
        </w:tc>
        <w:tc>
          <w:tcPr>
            <w:tcW w:w="1842" w:type="dxa"/>
          </w:tcPr>
          <w:p w14:paraId="7626B8A4" w14:textId="7CA27779" w:rsidR="00845F5F" w:rsidRPr="00DB6A1C" w:rsidRDefault="00845F5F" w:rsidP="007C56B0">
            <w:pPr>
              <w:pStyle w:val="Perusteksti"/>
              <w:rPr>
                <w:rFonts w:ascii="Arial" w:hAnsi="Arial" w:cs="Arial"/>
                <w:sz w:val="24"/>
                <w:szCs w:val="24"/>
              </w:rPr>
            </w:pPr>
            <w:r w:rsidRPr="00DB6A1C">
              <w:rPr>
                <w:rFonts w:ascii="Arial" w:hAnsi="Arial" w:cs="Arial"/>
                <w:sz w:val="24"/>
                <w:szCs w:val="24"/>
              </w:rPr>
              <w:t>4,7 V</w:t>
            </w:r>
          </w:p>
        </w:tc>
      </w:tr>
    </w:tbl>
    <w:p w14:paraId="5BA6C37D" w14:textId="7FF0BC44" w:rsidR="00845F5F" w:rsidRPr="00DB6A1C" w:rsidRDefault="00845F5F" w:rsidP="007C56B0">
      <w:pPr>
        <w:pStyle w:val="Perusteksti"/>
      </w:pPr>
    </w:p>
    <w:p w14:paraId="089EAF89" w14:textId="4BBC000B" w:rsidR="00DF01CE" w:rsidRPr="00DB6A1C" w:rsidRDefault="00DF01CE" w:rsidP="007C56B0">
      <w:pPr>
        <w:pStyle w:val="Perusteksti"/>
      </w:pPr>
      <w:r w:rsidRPr="00DB6A1C">
        <w:t>Vastus</w:t>
      </w:r>
      <w:r w:rsidR="00576C33" w:rsidRPr="00DB6A1C">
        <w:t>arvo</w:t>
      </w:r>
      <w:r w:rsidR="00864A0D" w:rsidRPr="00DB6A1C">
        <w:t xml:space="preserve">t voidaan laskea, kun tiedetään mitattava </w:t>
      </w:r>
      <w:proofErr w:type="gramStart"/>
      <w:r w:rsidR="00864A0D" w:rsidRPr="00DB6A1C">
        <w:t>jännite</w:t>
      </w:r>
      <w:r w:rsidR="00576C33" w:rsidRPr="00DB6A1C">
        <w:t>-alue</w:t>
      </w:r>
      <w:proofErr w:type="gramEnd"/>
      <w:r w:rsidR="00576C33" w:rsidRPr="00DB6A1C">
        <w:t>. Tässä tapauksessa vastus</w:t>
      </w:r>
      <w:r w:rsidR="00864A0D" w:rsidRPr="00DB6A1C">
        <w:t xml:space="preserve">arvot on mitoitettu </w:t>
      </w:r>
      <w:r w:rsidR="00B47621" w:rsidRPr="00DB6A1C">
        <w:t xml:space="preserve">alueelle </w:t>
      </w:r>
      <w:r w:rsidR="00864A0D" w:rsidRPr="00DB6A1C">
        <w:t xml:space="preserve">0 </w:t>
      </w:r>
      <w:r w:rsidRPr="00DB6A1C">
        <w:t>…</w:t>
      </w:r>
      <w:r w:rsidR="00864A0D" w:rsidRPr="00DB6A1C">
        <w:t xml:space="preserve"> 17.0 V. </w:t>
      </w:r>
    </w:p>
    <w:p w14:paraId="70047EA2" w14:textId="147AA345" w:rsidR="00DF01CE" w:rsidRPr="00E01429" w:rsidRDefault="00DF01CE" w:rsidP="007C56B0">
      <w:pPr>
        <w:pStyle w:val="Perusteksti"/>
        <w:rPr>
          <w:lang w:val="en-US"/>
        </w:rPr>
      </w:pPr>
      <w:r w:rsidRPr="00E01429">
        <w:rPr>
          <w:lang w:val="en-US"/>
        </w:rPr>
        <w:t xml:space="preserve">R1 = ((R2*Vin) / </w:t>
      </w:r>
      <w:proofErr w:type="spellStart"/>
      <w:r w:rsidRPr="00E01429">
        <w:rPr>
          <w:lang w:val="en-US"/>
        </w:rPr>
        <w:t>Vout</w:t>
      </w:r>
      <w:proofErr w:type="spellEnd"/>
      <w:r w:rsidRPr="00E01429">
        <w:rPr>
          <w:lang w:val="en-US"/>
        </w:rPr>
        <w:t xml:space="preserve">) * R2 </w:t>
      </w:r>
    </w:p>
    <w:p w14:paraId="0EA3318C" w14:textId="0F086F04" w:rsidR="00DF01CE" w:rsidRPr="00DB6A1C" w:rsidRDefault="00DF01CE" w:rsidP="007C56B0">
      <w:pPr>
        <w:pStyle w:val="Perusteksti"/>
        <w:rPr>
          <w:u w:val="single"/>
          <w:lang w:val="en-US"/>
        </w:rPr>
      </w:pPr>
      <w:r w:rsidRPr="00DB6A1C">
        <w:rPr>
          <w:lang w:val="en-US"/>
        </w:rPr>
        <w:t xml:space="preserve">&gt;&gt;&gt; R2 = 5K Ohm. &gt;&gt; </w:t>
      </w:r>
      <w:r w:rsidRPr="00DB6A1C">
        <w:rPr>
          <w:u w:val="single"/>
          <w:lang w:val="en-US"/>
        </w:rPr>
        <w:t>R1 = 12K Ohm</w:t>
      </w:r>
    </w:p>
    <w:p w14:paraId="063AB6D0" w14:textId="3CB61707" w:rsidR="00DF01CE" w:rsidRPr="00DB6A1C" w:rsidRDefault="00DF01CE" w:rsidP="007C56B0">
      <w:pPr>
        <w:pStyle w:val="Perusteksti"/>
        <w:rPr>
          <w:u w:val="single"/>
          <w:lang w:val="en-US"/>
        </w:rPr>
      </w:pPr>
    </w:p>
    <w:p w14:paraId="309E37B8" w14:textId="7DD5F515" w:rsidR="00DF01CE" w:rsidRPr="00DB6A1C" w:rsidRDefault="00DF01CE" w:rsidP="007C56B0">
      <w:pPr>
        <w:pStyle w:val="Perusteksti"/>
        <w:rPr>
          <w:lang w:val="en-US"/>
        </w:rPr>
      </w:pPr>
      <w:proofErr w:type="spellStart"/>
      <w:r w:rsidRPr="00DB6A1C">
        <w:rPr>
          <w:u w:val="single"/>
          <w:lang w:val="en-US"/>
        </w:rPr>
        <w:t>Vout</w:t>
      </w:r>
      <w:proofErr w:type="spellEnd"/>
      <w:r w:rsidRPr="00DB6A1C">
        <w:rPr>
          <w:u w:val="single"/>
          <w:lang w:val="en-US"/>
        </w:rPr>
        <w:t xml:space="preserve"> (R2 / (R1 * R2)) Vin</w:t>
      </w:r>
    </w:p>
    <w:p w14:paraId="51736DFE" w14:textId="065A8C94" w:rsidR="00845F5F" w:rsidRPr="00DB6A1C" w:rsidRDefault="00864A0D" w:rsidP="007C56B0">
      <w:pPr>
        <w:pStyle w:val="Perusteksti"/>
      </w:pPr>
      <w:r w:rsidRPr="00DB6A1C">
        <w:t>Kuvassa 1 kytke</w:t>
      </w:r>
      <w:r w:rsidR="00576C33" w:rsidRPr="00DB6A1C">
        <w:t>n</w:t>
      </w:r>
      <w:r w:rsidRPr="00DB6A1C">
        <w:t xml:space="preserve">tä on simuloitu </w:t>
      </w:r>
      <w:proofErr w:type="spellStart"/>
      <w:r w:rsidR="007362A7" w:rsidRPr="00DB6A1C">
        <w:t>LTspice</w:t>
      </w:r>
      <w:proofErr w:type="spellEnd"/>
      <w:r w:rsidR="007362A7" w:rsidRPr="00DB6A1C">
        <w:t xml:space="preserve"> ohjelmalla.</w:t>
      </w:r>
    </w:p>
    <w:p w14:paraId="4BF11B81" w14:textId="3EF3C2A2" w:rsidR="00845F5F" w:rsidRPr="00DB6A1C" w:rsidRDefault="00845F5F" w:rsidP="007C56B0">
      <w:pPr>
        <w:pStyle w:val="Perusteksti"/>
      </w:pPr>
    </w:p>
    <w:p w14:paraId="5D91E7C0" w14:textId="477057C6" w:rsidR="002E06F7" w:rsidRPr="00DB6A1C" w:rsidRDefault="00783687" w:rsidP="00D7701D">
      <w:pPr>
        <w:pStyle w:val="Otsikko1"/>
        <w:jc w:val="both"/>
        <w:rPr>
          <w:lang w:val="en-US"/>
        </w:rPr>
      </w:pPr>
      <w:bookmarkStart w:id="3" w:name="_Toc158796085"/>
      <w:r w:rsidRPr="00DB6A1C">
        <w:rPr>
          <w:lang w:val="en-US"/>
        </w:rPr>
        <w:lastRenderedPageBreak/>
        <w:t>Virran</w:t>
      </w:r>
      <w:r w:rsidR="007C56B0" w:rsidRPr="00DB6A1C">
        <w:rPr>
          <w:lang w:val="en-US"/>
        </w:rPr>
        <w:t>mittaus</w:t>
      </w:r>
      <w:r w:rsidR="009F40BE">
        <w:rPr>
          <w:lang w:val="en-US"/>
        </w:rPr>
        <w:t xml:space="preserve"> modulit</w:t>
      </w:r>
      <w:bookmarkEnd w:id="3"/>
    </w:p>
    <w:p w14:paraId="1DC4A8A4" w14:textId="091C1E7D" w:rsidR="007C56B0" w:rsidRPr="00DB6A1C" w:rsidRDefault="00576C33" w:rsidP="00300A49">
      <w:pPr>
        <w:pStyle w:val="Perusteksti"/>
      </w:pPr>
      <w:r w:rsidRPr="00DB6A1C">
        <w:t>Virranmittaus</w:t>
      </w:r>
      <w:r w:rsidR="00300A49" w:rsidRPr="00DB6A1C">
        <w:t>moduulit mittaavat pieni ohmisen</w:t>
      </w:r>
      <w:r w:rsidR="004D5C40" w:rsidRPr="00DB6A1C">
        <w:t xml:space="preserve"> (n.1</w:t>
      </w:r>
      <w:r w:rsidR="00741582" w:rsidRPr="00DB6A1C">
        <w:t xml:space="preserve">.0 </w:t>
      </w:r>
      <w:r w:rsidR="004D5C40" w:rsidRPr="00DB6A1C">
        <w:t>Ohmi</w:t>
      </w:r>
      <w:r w:rsidR="00741582" w:rsidRPr="00DB6A1C">
        <w:t>a</w:t>
      </w:r>
      <w:r w:rsidR="004D5C40" w:rsidRPr="00DB6A1C">
        <w:t>)</w:t>
      </w:r>
      <w:r w:rsidR="00300A49" w:rsidRPr="00DB6A1C">
        <w:t xml:space="preserve"> vastuksen yli tulevaa jännitehäviötä. Vastusta kuts</w:t>
      </w:r>
      <w:r w:rsidRPr="00DB6A1C">
        <w:t xml:space="preserve">utaan </w:t>
      </w:r>
      <w:r w:rsidR="004F3C13" w:rsidRPr="00DB6A1C">
        <w:t>”</w:t>
      </w:r>
      <w:r w:rsidRPr="00DB6A1C">
        <w:t>suntti</w:t>
      </w:r>
      <w:r w:rsidR="004F3C13" w:rsidRPr="00DB6A1C">
        <w:t>”</w:t>
      </w:r>
      <w:r w:rsidRPr="00DB6A1C">
        <w:t>-vastukseksi, vastusarvot ovat tyypilli</w:t>
      </w:r>
      <w:r w:rsidR="00300A49" w:rsidRPr="00DB6A1C">
        <w:t xml:space="preserve">sesti </w:t>
      </w:r>
      <w:proofErr w:type="gramStart"/>
      <w:r w:rsidR="00300A49" w:rsidRPr="00DB6A1C">
        <w:t>0.1 -1.0</w:t>
      </w:r>
      <w:proofErr w:type="gramEnd"/>
      <w:r w:rsidR="00300A49" w:rsidRPr="00DB6A1C">
        <w:t xml:space="preserve"> Ohmia. </w:t>
      </w:r>
    </w:p>
    <w:p w14:paraId="72DF5A83" w14:textId="68E06DDC" w:rsidR="00300A49" w:rsidRPr="00DB6A1C" w:rsidRDefault="00FA0938" w:rsidP="00300A49">
      <w:pPr>
        <w:pStyle w:val="Perusteksti"/>
      </w:pP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2E5EB" wp14:editId="4D97841A">
                <wp:simplePos x="0" y="0"/>
                <wp:positionH relativeFrom="column">
                  <wp:posOffset>3747989</wp:posOffset>
                </wp:positionH>
                <wp:positionV relativeFrom="paragraph">
                  <wp:posOffset>278618</wp:posOffset>
                </wp:positionV>
                <wp:extent cx="1231533" cy="512698"/>
                <wp:effectExtent l="0" t="0" r="26035" b="20955"/>
                <wp:wrapNone/>
                <wp:docPr id="5" name="Tekstiruut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533" cy="51269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485F3" w14:textId="105DBC3D" w:rsidR="00FA0938" w:rsidRDefault="00FA0938" w:rsidP="00300A49">
                            <w:r>
                              <w:t>DC-moottori</w:t>
                            </w:r>
                          </w:p>
                          <w:p w14:paraId="3A0ADCA6" w14:textId="0763E024" w:rsidR="00F814D0" w:rsidRDefault="00F814D0" w:rsidP="00FA0938">
                            <w:pPr>
                              <w:pStyle w:val="Luettelokappale"/>
                              <w:numPr>
                                <w:ilvl w:val="0"/>
                                <w:numId w:val="43"/>
                              </w:numPr>
                            </w:pPr>
                            <w:r>
                              <w:t>Kuorma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2E5EB" id="_x0000_t202" coordsize="21600,21600" o:spt="202" path="m,l,21600r21600,l21600,xe">
                <v:stroke joinstyle="miter"/>
                <v:path gradientshapeok="t" o:connecttype="rect"/>
              </v:shapetype>
              <v:shape id="Tekstiruutu 5" o:spid="_x0000_s1026" type="#_x0000_t202" style="position:absolute;left:0;text-align:left;margin-left:295.1pt;margin-top:21.95pt;width:96.95pt;height:4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" fillcolor="white [3201]" strokecolor="black [3200]" strokeweight="2pt">
                <v:textbox>
                  <w:txbxContent>
                    <w:p w14:paraId="21F485F3" w14:textId="105DBC3D" w:rsidR="00FA0938" w:rsidRDefault="00FA0938" w:rsidP="00300A49">
                      <w:r>
                        <w:t>DC-moottori</w:t>
                      </w:r>
                    </w:p>
                    <w:p w14:paraId="3A0ADCA6" w14:textId="0763E024" w:rsidR="00F814D0" w:rsidRDefault="00F814D0" w:rsidP="00FA0938">
                      <w:pPr>
                        <w:pStyle w:val="Luettelokappale"/>
                        <w:numPr>
                          <w:ilvl w:val="0"/>
                          <w:numId w:val="43"/>
                        </w:numPr>
                      </w:pPr>
                      <w:r>
                        <w:t>Kuorma</w:t>
                      </w:r>
                    </w:p>
                  </w:txbxContent>
                </v:textbox>
              </v:shape>
            </w:pict>
          </mc:Fallback>
        </mc:AlternateContent>
      </w:r>
      <w:r w:rsidR="007C5FCD" w:rsidRPr="00DB6A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5E5ED" wp14:editId="6918A314">
                <wp:simplePos x="0" y="0"/>
                <wp:positionH relativeFrom="column">
                  <wp:posOffset>1530350</wp:posOffset>
                </wp:positionH>
                <wp:positionV relativeFrom="paragraph">
                  <wp:posOffset>395605</wp:posOffset>
                </wp:positionV>
                <wp:extent cx="2217420" cy="0"/>
                <wp:effectExtent l="0" t="0" r="30480" b="19050"/>
                <wp:wrapNone/>
                <wp:docPr id="8" name="Suora yhdysviiv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7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D94E4" id="Suora yhdysviiva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5pt,31.15pt" to="295.1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" strokecolor="#4579b8 [3044]"/>
            </w:pict>
          </mc:Fallback>
        </mc:AlternateContent>
      </w:r>
      <w:r w:rsidR="00300A49" w:rsidRPr="00DB6A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931F34" wp14:editId="5A9DA870">
                <wp:simplePos x="0" y="0"/>
                <wp:positionH relativeFrom="column">
                  <wp:posOffset>448310</wp:posOffset>
                </wp:positionH>
                <wp:positionV relativeFrom="paragraph">
                  <wp:posOffset>288925</wp:posOffset>
                </wp:positionV>
                <wp:extent cx="1089660" cy="411480"/>
                <wp:effectExtent l="0" t="0" r="15240" b="26670"/>
                <wp:wrapNone/>
                <wp:docPr id="7" name="Tekstiruut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A8AE1" w14:textId="49FFA699" w:rsidR="00F814D0" w:rsidRDefault="00F814D0" w:rsidP="00300A49">
                            <w:r>
                              <w:t xml:space="preserve"> Virtalähde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31F34" id="Tekstiruutu 7" o:spid="_x0000_s1027" type="#_x0000_t202" style="position:absolute;left:0;text-align:left;margin-left:35.3pt;margin-top:22.75pt;width:85.8pt;height:32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" fillcolor="white [3201]" strokecolor="black [3200]" strokeweight="2pt">
                <v:textbox>
                  <w:txbxContent>
                    <w:p w14:paraId="3EDA8AE1" w14:textId="49FFA699" w:rsidR="00F814D0" w:rsidRDefault="00F814D0" w:rsidP="00300A49">
                      <w:r>
                        <w:t xml:space="preserve"> Virtalähde</w:t>
                      </w:r>
                    </w:p>
                  </w:txbxContent>
                </v:textbox>
              </v:shape>
            </w:pict>
          </mc:Fallback>
        </mc:AlternateContent>
      </w:r>
    </w:p>
    <w:p w14:paraId="588D1112" w14:textId="0F5ACFB3" w:rsidR="00300A49" w:rsidRPr="00DB6A1C" w:rsidRDefault="007C5FCD" w:rsidP="00300A49">
      <w:pPr>
        <w:pStyle w:val="Perusteksti"/>
      </w:pP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A8FE98" wp14:editId="5B48720A">
                <wp:simplePos x="0" y="0"/>
                <wp:positionH relativeFrom="column">
                  <wp:posOffset>2914539</wp:posOffset>
                </wp:positionH>
                <wp:positionV relativeFrom="paragraph">
                  <wp:posOffset>120788</wp:posOffset>
                </wp:positionV>
                <wp:extent cx="824947" cy="6626"/>
                <wp:effectExtent l="0" t="0" r="32385" b="31750"/>
                <wp:wrapNone/>
                <wp:docPr id="13" name="Suora yhdysviiv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4947" cy="6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2E771" id="Suora yhdysviiva 1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9.5pt" to="294.4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" strokecolor="#4579b8 [3044]"/>
            </w:pict>
          </mc:Fallback>
        </mc:AlternateContent>
      </w: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8C593A" wp14:editId="75DB8638">
                <wp:simplePos x="0" y="0"/>
                <wp:positionH relativeFrom="column">
                  <wp:posOffset>1559505</wp:posOffset>
                </wp:positionH>
                <wp:positionV relativeFrom="paragraph">
                  <wp:posOffset>117475</wp:posOffset>
                </wp:positionV>
                <wp:extent cx="818322" cy="0"/>
                <wp:effectExtent l="0" t="0" r="20320" b="19050"/>
                <wp:wrapNone/>
                <wp:docPr id="11" name="Suora yhdysviiv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3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592A6" id="Suora yhdysviiva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8pt,9.25pt" to="187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" strokecolor="#4579b8 [3044]"/>
            </w:pict>
          </mc:Fallback>
        </mc:AlternateContent>
      </w: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2DE785" wp14:editId="3626AF3C">
                <wp:simplePos x="0" y="0"/>
                <wp:positionH relativeFrom="column">
                  <wp:posOffset>2384453</wp:posOffset>
                </wp:positionH>
                <wp:positionV relativeFrom="paragraph">
                  <wp:posOffset>124100</wp:posOffset>
                </wp:positionV>
                <wp:extent cx="3313" cy="205409"/>
                <wp:effectExtent l="0" t="0" r="34925" b="23495"/>
                <wp:wrapNone/>
                <wp:docPr id="14" name="Suora yhdysviiv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" cy="2054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D9489" id="Suora yhdysviiva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75pt,9.75pt" to="188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" strokecolor="#4579b8 [3044]"/>
            </w:pict>
          </mc:Fallback>
        </mc:AlternateContent>
      </w: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B174C4" wp14:editId="78DC205F">
                <wp:simplePos x="0" y="0"/>
                <wp:positionH relativeFrom="column">
                  <wp:posOffset>2914540</wp:posOffset>
                </wp:positionH>
                <wp:positionV relativeFrom="paragraph">
                  <wp:posOffset>125095</wp:posOffset>
                </wp:positionV>
                <wp:extent cx="3313" cy="222305"/>
                <wp:effectExtent l="0" t="0" r="34925" b="25400"/>
                <wp:wrapNone/>
                <wp:docPr id="15" name="Suora yhdysviiv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" cy="222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B4E74" id="Suora yhdysviiva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9.85pt" to="229.7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" strokecolor="#4579b8 [3044]"/>
            </w:pict>
          </mc:Fallback>
        </mc:AlternateContent>
      </w:r>
      <w:r w:rsidR="00300A49" w:rsidRPr="00DB6A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A6B96" wp14:editId="6B6035FD">
                <wp:simplePos x="0" y="0"/>
                <wp:positionH relativeFrom="column">
                  <wp:posOffset>2094230</wp:posOffset>
                </wp:positionH>
                <wp:positionV relativeFrom="paragraph">
                  <wp:posOffset>330835</wp:posOffset>
                </wp:positionV>
                <wp:extent cx="1089660" cy="411480"/>
                <wp:effectExtent l="0" t="0" r="15240" b="26670"/>
                <wp:wrapNone/>
                <wp:docPr id="4" name="Tekstiruut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96B59" w14:textId="42A64742" w:rsidR="00F814D0" w:rsidRDefault="00F814D0">
                            <w:r>
                              <w:t xml:space="preserve">    Mittaus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A6B96" id="Tekstiruutu 4" o:spid="_x0000_s1028" type="#_x0000_t202" style="position:absolute;left:0;text-align:left;margin-left:164.9pt;margin-top:26.05pt;width:85.8pt;height:3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" fillcolor="white [3201]" strokecolor="black [3200]" strokeweight="2pt">
                <v:textbox>
                  <w:txbxContent>
                    <w:p w14:paraId="02596B59" w14:textId="42A64742" w:rsidR="00F814D0" w:rsidRDefault="00F814D0">
                      <w:r>
                        <w:t xml:space="preserve">    Mittaus</w:t>
                      </w:r>
                    </w:p>
                  </w:txbxContent>
                </v:textbox>
              </v:shape>
            </w:pict>
          </mc:Fallback>
        </mc:AlternateContent>
      </w:r>
    </w:p>
    <w:p w14:paraId="1AED8D30" w14:textId="6EF16513" w:rsidR="00300A49" w:rsidRPr="00DB6A1C" w:rsidRDefault="00B1039C" w:rsidP="00300A49">
      <w:pPr>
        <w:pStyle w:val="Perusteksti"/>
      </w:pP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76FAD2" wp14:editId="18A7F3D0">
                <wp:simplePos x="0" y="0"/>
                <wp:positionH relativeFrom="page">
                  <wp:posOffset>3970020</wp:posOffset>
                </wp:positionH>
                <wp:positionV relativeFrom="paragraph">
                  <wp:posOffset>319405</wp:posOffset>
                </wp:positionV>
                <wp:extent cx="7620" cy="967740"/>
                <wp:effectExtent l="0" t="0" r="30480" b="22860"/>
                <wp:wrapNone/>
                <wp:docPr id="20" name="Suora yhdysviiv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967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28476" id="Suora yhdysviiva 2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2.6pt,25.15pt" to="313.2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" strokecolor="#4579b8 [3044]">
                <w10:wrap anchorx="page"/>
              </v:line>
            </w:pict>
          </mc:Fallback>
        </mc:AlternateContent>
      </w:r>
      <w:r w:rsidR="007C5FCD" w:rsidRPr="00DB6A1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0683BA" wp14:editId="1C45269C">
                <wp:simplePos x="0" y="0"/>
                <wp:positionH relativeFrom="page">
                  <wp:posOffset>4152900</wp:posOffset>
                </wp:positionH>
                <wp:positionV relativeFrom="paragraph">
                  <wp:posOffset>319405</wp:posOffset>
                </wp:positionV>
                <wp:extent cx="15240" cy="762000"/>
                <wp:effectExtent l="0" t="0" r="22860" b="19050"/>
                <wp:wrapNone/>
                <wp:docPr id="21" name="Suora yhdysviiv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C2A0C" id="Suora yhdysviiva 2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27pt,25.15pt" to="328.2pt,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myngEAAJc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" strokecolor="#4579b8 [3044]">
                <w10:wrap anchorx="page"/>
              </v:line>
            </w:pict>
          </mc:Fallback>
        </mc:AlternateContent>
      </w:r>
      <w:r w:rsidR="007C5FCD" w:rsidRPr="00DB6A1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E5C068" wp14:editId="3A9F4692">
                <wp:simplePos x="0" y="0"/>
                <wp:positionH relativeFrom="page">
                  <wp:posOffset>4363720</wp:posOffset>
                </wp:positionH>
                <wp:positionV relativeFrom="paragraph">
                  <wp:posOffset>327025</wp:posOffset>
                </wp:positionV>
                <wp:extent cx="5080" cy="487680"/>
                <wp:effectExtent l="0" t="0" r="33020" b="26670"/>
                <wp:wrapNone/>
                <wp:docPr id="22" name="Suora yhdysviiv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A721D" id="Suora yhdysviiva 2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43.6pt,25.75pt" to="344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" strokecolor="#4579b8 [3044]">
                <w10:wrap anchorx="page"/>
              </v:line>
            </w:pict>
          </mc:Fallback>
        </mc:AlternateContent>
      </w:r>
    </w:p>
    <w:p w14:paraId="7ED732B2" w14:textId="7CE433DE" w:rsidR="001B5AFA" w:rsidRDefault="007C5FCD" w:rsidP="001B5AFA"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B09E09" wp14:editId="33E2C3A2">
                <wp:simplePos x="0" y="0"/>
                <wp:positionH relativeFrom="column">
                  <wp:posOffset>2825750</wp:posOffset>
                </wp:positionH>
                <wp:positionV relativeFrom="paragraph">
                  <wp:posOffset>353695</wp:posOffset>
                </wp:positionV>
                <wp:extent cx="401320" cy="0"/>
                <wp:effectExtent l="0" t="0" r="17780" b="19050"/>
                <wp:wrapNone/>
                <wp:docPr id="17" name="Suora yhdysviiv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1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689DF" id="Suora yhdysviiva 1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5pt,27.85pt" to="254.1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" strokecolor="#4579b8 [3044]"/>
            </w:pict>
          </mc:Fallback>
        </mc:AlternateContent>
      </w:r>
      <w:r w:rsidR="001B5AFA">
        <w:tab/>
      </w:r>
      <w:r w:rsidR="001B5AFA">
        <w:tab/>
      </w:r>
      <w:r w:rsidR="001B5AFA">
        <w:tab/>
      </w:r>
      <w:r w:rsidR="001B5AFA">
        <w:tab/>
      </w:r>
      <w:r w:rsidR="001B5AFA">
        <w:tab/>
      </w:r>
      <w:r w:rsidR="001B5AFA">
        <w:tab/>
      </w:r>
      <w:r w:rsidR="001B5AFA">
        <w:tab/>
      </w:r>
      <w:r w:rsidR="00B1039C">
        <w:t>Arduino Uno</w:t>
      </w:r>
    </w:p>
    <w:p w14:paraId="6F1F2C12" w14:textId="59A6D1EB" w:rsidR="00300A49" w:rsidRPr="00DB6A1C" w:rsidRDefault="00B1039C" w:rsidP="001B5AFA">
      <w:pPr>
        <w:pStyle w:val="Perusteksti"/>
        <w:tabs>
          <w:tab w:val="left" w:pos="5952"/>
        </w:tabs>
      </w:pP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AF80ED" wp14:editId="04DA198D">
                <wp:simplePos x="0" y="0"/>
                <wp:positionH relativeFrom="column">
                  <wp:posOffset>3229610</wp:posOffset>
                </wp:positionH>
                <wp:positionV relativeFrom="paragraph">
                  <wp:posOffset>41275</wp:posOffset>
                </wp:positionV>
                <wp:extent cx="1432560" cy="922020"/>
                <wp:effectExtent l="0" t="0" r="15240" b="11430"/>
                <wp:wrapNone/>
                <wp:docPr id="16" name="Tekstiruutu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9E969" w14:textId="435C64BA" w:rsidR="00F814D0" w:rsidRDefault="00F814D0">
                            <w:r>
                              <w:t>Out (</w:t>
                            </w:r>
                            <w:r>
                              <w:t>analog)</w:t>
                            </w:r>
                          </w:p>
                          <w:p w14:paraId="4A910A56" w14:textId="77DAB8AB" w:rsidR="00F814D0" w:rsidRDefault="00F814D0">
                            <w:r>
                              <w:t>Vcc (+5V)</w:t>
                            </w:r>
                          </w:p>
                          <w:p w14:paraId="0ED5847F" w14:textId="3D88C318" w:rsidR="00F814D0" w:rsidRDefault="00F814D0">
                            <w: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F80ED" id="Tekstiruutu 16" o:spid="_x0000_s1029" type="#_x0000_t202" style="position:absolute;left:0;text-align:left;margin-left:254.3pt;margin-top:3.25pt;width:112.8pt;height:7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" fillcolor="white [3201]" strokeweight=".5pt">
                <v:textbox>
                  <w:txbxContent>
                    <w:p w14:paraId="1889E969" w14:textId="435C64BA" w:rsidR="00F814D0" w:rsidRDefault="00F814D0">
                      <w:r>
                        <w:t>Out (</w:t>
                      </w:r>
                      <w:r>
                        <w:t>analog)</w:t>
                      </w:r>
                    </w:p>
                    <w:p w14:paraId="4A910A56" w14:textId="77DAB8AB" w:rsidR="00F814D0" w:rsidRDefault="00F814D0">
                      <w:r>
                        <w:t>Vcc (+5V)</w:t>
                      </w:r>
                    </w:p>
                    <w:p w14:paraId="0ED5847F" w14:textId="3D88C318" w:rsidR="00F814D0" w:rsidRDefault="00F814D0">
                      <w: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</w:p>
    <w:p w14:paraId="622A665D" w14:textId="27DD02A9" w:rsidR="00300A49" w:rsidRPr="00DB6A1C" w:rsidRDefault="00B1039C" w:rsidP="00300A49">
      <w:pPr>
        <w:pStyle w:val="Perusteksti"/>
      </w:pPr>
      <w:r w:rsidRPr="00DB6A1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1B8A2A" wp14:editId="2E1909DD">
                <wp:simplePos x="0" y="0"/>
                <wp:positionH relativeFrom="column">
                  <wp:posOffset>2432050</wp:posOffset>
                </wp:positionH>
                <wp:positionV relativeFrom="paragraph">
                  <wp:posOffset>296545</wp:posOffset>
                </wp:positionV>
                <wp:extent cx="782320" cy="7620"/>
                <wp:effectExtent l="0" t="0" r="17780" b="30480"/>
                <wp:wrapNone/>
                <wp:docPr id="19" name="Suora yhdysviiv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2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3FB54" id="Suora yhdysviiva 19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5pt,23.35pt" to="253.1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" strokecolor="#4579b8 [3044]"/>
            </w:pict>
          </mc:Fallback>
        </mc:AlternateContent>
      </w:r>
      <w:r w:rsidR="00582F06" w:rsidRPr="00DB6A1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A88A11" wp14:editId="278BCD33">
                <wp:simplePos x="0" y="0"/>
                <wp:positionH relativeFrom="column">
                  <wp:posOffset>2622550</wp:posOffset>
                </wp:positionH>
                <wp:positionV relativeFrom="paragraph">
                  <wp:posOffset>95885</wp:posOffset>
                </wp:positionV>
                <wp:extent cx="594360" cy="0"/>
                <wp:effectExtent l="0" t="0" r="15240" b="19050"/>
                <wp:wrapNone/>
                <wp:docPr id="18" name="Suora yhdysviiv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FFA50" id="Suora yhdysviiva 18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5pt,7.55pt" to="253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" strokecolor="#4579b8 [3044]"/>
            </w:pict>
          </mc:Fallback>
        </mc:AlternateContent>
      </w:r>
    </w:p>
    <w:p w14:paraId="3D91EC5A" w14:textId="77777777" w:rsidR="00300A49" w:rsidRPr="00DB6A1C" w:rsidRDefault="00300A49" w:rsidP="00300A49">
      <w:pPr>
        <w:pStyle w:val="Perusteksti"/>
      </w:pPr>
    </w:p>
    <w:p w14:paraId="2FC7C3B1" w14:textId="57B7A0F0" w:rsidR="007C56B0" w:rsidRPr="00DB6A1C" w:rsidRDefault="00741582" w:rsidP="007C56B0">
      <w:pPr>
        <w:pStyle w:val="Otsikko1"/>
      </w:pPr>
      <w:bookmarkStart w:id="4" w:name="_Toc158796086"/>
      <w:r w:rsidRPr="00DB6A1C">
        <w:lastRenderedPageBreak/>
        <w:t>HArjouitustyö</w:t>
      </w:r>
      <w:bookmarkEnd w:id="4"/>
    </w:p>
    <w:p w14:paraId="28B8FCCB" w14:textId="2F10D84D" w:rsidR="00FB0419" w:rsidRPr="00DB6A1C" w:rsidRDefault="00FB0419" w:rsidP="00FB0419">
      <w:pPr>
        <w:widowControl w:val="0"/>
        <w:overflowPunct w:val="0"/>
        <w:adjustRightInd w:val="0"/>
        <w:spacing w:after="240" w:line="360" w:lineRule="auto"/>
        <w:jc w:val="center"/>
        <w:rPr>
          <w:kern w:val="28"/>
        </w:rPr>
      </w:pPr>
      <w:r w:rsidRPr="00DB6A1C">
        <w:rPr>
          <w:noProof/>
        </w:rPr>
        <w:drawing>
          <wp:inline distT="0" distB="0" distL="0" distR="0" wp14:anchorId="25BBB79E" wp14:editId="49E605B2">
            <wp:extent cx="1920240" cy="1803470"/>
            <wp:effectExtent l="0" t="0" r="3810" b="6350"/>
            <wp:docPr id="23" name="Kuv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1875" cy="181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8EF0" w14:textId="5A7B788F" w:rsidR="00741582" w:rsidRPr="00DB6A1C" w:rsidRDefault="00741582" w:rsidP="007C56B0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  <w:r w:rsidRPr="00DB6A1C">
        <w:rPr>
          <w:kern w:val="28"/>
        </w:rPr>
        <w:t>Mittausmod</w:t>
      </w:r>
      <w:r w:rsidR="006F3985">
        <w:rPr>
          <w:kern w:val="28"/>
        </w:rPr>
        <w:t>u</w:t>
      </w:r>
      <w:r w:rsidRPr="00DB6A1C">
        <w:rPr>
          <w:kern w:val="28"/>
        </w:rPr>
        <w:t>ulin ulostulo on jänniteviesti.</w:t>
      </w:r>
    </w:p>
    <w:p w14:paraId="7D0C2D0C" w14:textId="11ABDAD3" w:rsidR="00741582" w:rsidRPr="00DB6A1C" w:rsidRDefault="00741582" w:rsidP="007C56B0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  <w:r w:rsidRPr="00DB6A1C">
        <w:rPr>
          <w:kern w:val="28"/>
        </w:rPr>
        <w:t xml:space="preserve">VT: (jännitemittaus), Input </w:t>
      </w:r>
      <w:r w:rsidR="006F3985">
        <w:rPr>
          <w:kern w:val="28"/>
        </w:rPr>
        <w:t>0</w:t>
      </w:r>
      <w:r w:rsidR="00CF5260">
        <w:rPr>
          <w:kern w:val="28"/>
        </w:rPr>
        <w:t>-</w:t>
      </w:r>
      <w:proofErr w:type="gramStart"/>
      <w:r w:rsidRPr="00DB6A1C">
        <w:rPr>
          <w:kern w:val="28"/>
        </w:rPr>
        <w:t>25v</w:t>
      </w:r>
      <w:proofErr w:type="gramEnd"/>
      <w:r w:rsidRPr="00DB6A1C">
        <w:rPr>
          <w:kern w:val="28"/>
        </w:rPr>
        <w:t xml:space="preserve"> &gt;&gt; Output: </w:t>
      </w:r>
      <w:r w:rsidR="00CF5260">
        <w:rPr>
          <w:kern w:val="28"/>
        </w:rPr>
        <w:t>0-</w:t>
      </w:r>
      <w:r w:rsidRPr="00DB6A1C">
        <w:rPr>
          <w:kern w:val="28"/>
        </w:rPr>
        <w:t>5v</w:t>
      </w:r>
    </w:p>
    <w:p w14:paraId="6D367CB1" w14:textId="18001D8B" w:rsidR="00741582" w:rsidRPr="00DB6A1C" w:rsidRDefault="00741582" w:rsidP="007C56B0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  <w:r w:rsidRPr="00DB6A1C">
        <w:rPr>
          <w:kern w:val="28"/>
        </w:rPr>
        <w:t xml:space="preserve">AT: (virranmittaus), Input </w:t>
      </w:r>
      <w:r w:rsidR="00CF5260">
        <w:rPr>
          <w:kern w:val="28"/>
        </w:rPr>
        <w:t>0-</w:t>
      </w:r>
      <w:r w:rsidRPr="00DB6A1C">
        <w:rPr>
          <w:kern w:val="28"/>
        </w:rPr>
        <w:t xml:space="preserve">3A &gt;&gt; Output </w:t>
      </w:r>
      <w:r w:rsidR="00CF5260">
        <w:rPr>
          <w:kern w:val="28"/>
        </w:rPr>
        <w:t>0-</w:t>
      </w:r>
      <w:proofErr w:type="gramStart"/>
      <w:r w:rsidRPr="00DB6A1C">
        <w:rPr>
          <w:kern w:val="28"/>
        </w:rPr>
        <w:t>5v</w:t>
      </w:r>
      <w:proofErr w:type="gramEnd"/>
    </w:p>
    <w:p w14:paraId="68FA9DDD" w14:textId="4D6D17CA" w:rsidR="007C56B0" w:rsidRPr="00DB6A1C" w:rsidRDefault="00B47621" w:rsidP="007C56B0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  <w:r w:rsidRPr="00DB6A1C">
        <w:rPr>
          <w:kern w:val="28"/>
        </w:rPr>
        <w:t xml:space="preserve">Arduino </w:t>
      </w:r>
      <w:proofErr w:type="spellStart"/>
      <w:r w:rsidRPr="00DB6A1C">
        <w:rPr>
          <w:kern w:val="28"/>
        </w:rPr>
        <w:t>IDE</w:t>
      </w:r>
      <w:r w:rsidR="004F25D0" w:rsidRPr="00DB6A1C">
        <w:rPr>
          <w:kern w:val="28"/>
        </w:rPr>
        <w:t>:n</w:t>
      </w:r>
      <w:proofErr w:type="spellEnd"/>
      <w:r w:rsidR="004F25D0" w:rsidRPr="00DB6A1C">
        <w:rPr>
          <w:kern w:val="28"/>
        </w:rPr>
        <w:t xml:space="preserve"> esimerkki kirjastossa valmiita malliratkaisuja AD-muuntimen käyttöönottoon: File &gt; </w:t>
      </w:r>
      <w:proofErr w:type="spellStart"/>
      <w:r w:rsidR="004F25D0" w:rsidRPr="00DB6A1C">
        <w:rPr>
          <w:kern w:val="28"/>
        </w:rPr>
        <w:t>Examples</w:t>
      </w:r>
      <w:proofErr w:type="spellEnd"/>
      <w:r w:rsidR="002B7FC6" w:rsidRPr="00DB6A1C">
        <w:rPr>
          <w:kern w:val="28"/>
        </w:rPr>
        <w:t xml:space="preserve"> </w:t>
      </w:r>
      <w:r w:rsidR="004F25D0" w:rsidRPr="00DB6A1C">
        <w:rPr>
          <w:kern w:val="28"/>
        </w:rPr>
        <w:t>&gt;</w:t>
      </w:r>
      <w:r w:rsidR="002B7FC6" w:rsidRPr="00DB6A1C">
        <w:rPr>
          <w:kern w:val="28"/>
        </w:rPr>
        <w:t xml:space="preserve"> </w:t>
      </w:r>
      <w:r w:rsidR="004F25D0" w:rsidRPr="00DB6A1C">
        <w:rPr>
          <w:kern w:val="28"/>
        </w:rPr>
        <w:t xml:space="preserve">03Analog &gt; </w:t>
      </w:r>
      <w:proofErr w:type="spellStart"/>
      <w:r w:rsidR="004F25D0" w:rsidRPr="00DB6A1C">
        <w:rPr>
          <w:kern w:val="28"/>
        </w:rPr>
        <w:t>AnalogInOutSerial</w:t>
      </w:r>
      <w:proofErr w:type="spellEnd"/>
      <w:r w:rsidR="004F25D0" w:rsidRPr="00DB6A1C">
        <w:rPr>
          <w:kern w:val="28"/>
        </w:rPr>
        <w:t>.</w:t>
      </w:r>
      <w:r w:rsidR="00433442" w:rsidRPr="00DB6A1C">
        <w:rPr>
          <w:kern w:val="28"/>
        </w:rPr>
        <w:t xml:space="preserve"> Lisäksi mittausmoduulin valmistajan sivuilta löytyy esimerkkejä</w:t>
      </w:r>
      <w:r w:rsidR="004E757B" w:rsidRPr="00DB6A1C">
        <w:rPr>
          <w:kern w:val="28"/>
        </w:rPr>
        <w:t>:</w:t>
      </w:r>
    </w:p>
    <w:p w14:paraId="3A5A46AA" w14:textId="4AD93796" w:rsidR="004E757B" w:rsidRPr="00DB6A1C" w:rsidRDefault="00F814D0" w:rsidP="0058304D">
      <w:pPr>
        <w:widowControl w:val="0"/>
        <w:overflowPunct w:val="0"/>
        <w:adjustRightInd w:val="0"/>
        <w:spacing w:after="240" w:line="360" w:lineRule="auto"/>
      </w:pPr>
      <w:proofErr w:type="spellStart"/>
      <w:r w:rsidRPr="00DB6A1C">
        <w:t>youtube</w:t>
      </w:r>
      <w:proofErr w:type="spellEnd"/>
      <w:r w:rsidRPr="00DB6A1C">
        <w:t xml:space="preserve">: </w:t>
      </w:r>
      <w:hyperlink r:id="rId26" w:history="1">
        <w:r w:rsidR="0058304D" w:rsidRPr="00DB6A1C">
          <w:rPr>
            <w:rStyle w:val="Hyperlinkki"/>
          </w:rPr>
          <w:t>https://www.youtube.com/watch?v=T4yyK0G9Zgg</w:t>
        </w:r>
      </w:hyperlink>
    </w:p>
    <w:p w14:paraId="587BF89F" w14:textId="774E1153" w:rsidR="004E757B" w:rsidRPr="00DB6A1C" w:rsidRDefault="00F814D0" w:rsidP="0058304D">
      <w:pPr>
        <w:widowControl w:val="0"/>
        <w:overflowPunct w:val="0"/>
        <w:adjustRightInd w:val="0"/>
        <w:spacing w:after="240" w:line="360" w:lineRule="auto"/>
        <w:rPr>
          <w:color w:val="333333"/>
        </w:rPr>
      </w:pPr>
      <w:r w:rsidRPr="00DB6A1C">
        <w:rPr>
          <w:color w:val="333333"/>
        </w:rPr>
        <w:t xml:space="preserve">Projekti: </w:t>
      </w:r>
      <w:hyperlink r:id="rId27" w:history="1">
        <w:r w:rsidR="0058304D" w:rsidRPr="00DB6A1C">
          <w:rPr>
            <w:rStyle w:val="Hyperlinkki"/>
          </w:rPr>
          <w:t>http://henrysbench.capnfatz.com/henrys-bench/arduino-current-measurements/arduino-max471-current-sensor-module-tutorial/</w:t>
        </w:r>
      </w:hyperlink>
    </w:p>
    <w:p w14:paraId="768E6158" w14:textId="20C50D0F" w:rsidR="00F814D0" w:rsidRPr="00DB6A1C" w:rsidRDefault="00F814D0" w:rsidP="0058304D">
      <w:pPr>
        <w:widowControl w:val="0"/>
        <w:overflowPunct w:val="0"/>
        <w:adjustRightInd w:val="0"/>
        <w:spacing w:after="240" w:line="360" w:lineRule="auto"/>
        <w:rPr>
          <w:color w:val="333333"/>
        </w:rPr>
      </w:pPr>
      <w:r w:rsidRPr="00DB6A1C">
        <w:rPr>
          <w:color w:val="333333"/>
        </w:rPr>
        <w:t xml:space="preserve">Keskustelupalsta: </w:t>
      </w:r>
      <w:hyperlink r:id="rId28" w:history="1">
        <w:r w:rsidRPr="00DB6A1C">
          <w:rPr>
            <w:rStyle w:val="Hyperlinkki"/>
          </w:rPr>
          <w:t>https://forum.arduino.cc/index.php?topic=470466.0</w:t>
        </w:r>
      </w:hyperlink>
    </w:p>
    <w:p w14:paraId="6744F749" w14:textId="427083C2" w:rsidR="001C65DC" w:rsidRDefault="00741582" w:rsidP="0058304D">
      <w:pPr>
        <w:widowControl w:val="0"/>
        <w:overflowPunct w:val="0"/>
        <w:adjustRightInd w:val="0"/>
        <w:spacing w:after="360" w:line="360" w:lineRule="auto"/>
        <w:rPr>
          <w:kern w:val="28"/>
        </w:rPr>
      </w:pPr>
      <w:r w:rsidRPr="00DB6A1C">
        <w:rPr>
          <w:kern w:val="28"/>
        </w:rPr>
        <w:t xml:space="preserve">Toteuta </w:t>
      </w:r>
      <w:proofErr w:type="gramStart"/>
      <w:r w:rsidRPr="00DB6A1C">
        <w:rPr>
          <w:kern w:val="28"/>
        </w:rPr>
        <w:t>laskukaava</w:t>
      </w:r>
      <w:proofErr w:type="gramEnd"/>
      <w:r w:rsidRPr="00DB6A1C">
        <w:rPr>
          <w:kern w:val="28"/>
        </w:rPr>
        <w:t xml:space="preserve"> joka muuntaa AD-muuntimen 10 bittisen ulostulon</w:t>
      </w:r>
      <w:r w:rsidR="0058304D" w:rsidRPr="00DB6A1C">
        <w:rPr>
          <w:kern w:val="28"/>
        </w:rPr>
        <w:t>,</w:t>
      </w:r>
      <w:r w:rsidRPr="00DB6A1C">
        <w:rPr>
          <w:kern w:val="28"/>
        </w:rPr>
        <w:t xml:space="preserve"> jännite (v) ja </w:t>
      </w:r>
      <w:r w:rsidR="00F814D0" w:rsidRPr="00DB6A1C">
        <w:rPr>
          <w:kern w:val="28"/>
        </w:rPr>
        <w:t>virta (</w:t>
      </w:r>
      <w:r w:rsidR="0058304D" w:rsidRPr="00DB6A1C">
        <w:rPr>
          <w:kern w:val="28"/>
        </w:rPr>
        <w:t>m</w:t>
      </w:r>
      <w:r w:rsidR="00F814D0" w:rsidRPr="00DB6A1C">
        <w:rPr>
          <w:kern w:val="28"/>
        </w:rPr>
        <w:t xml:space="preserve">A) arvoiksi. </w:t>
      </w:r>
      <w:r w:rsidR="004E757B" w:rsidRPr="00DB6A1C">
        <w:rPr>
          <w:kern w:val="28"/>
        </w:rPr>
        <w:t xml:space="preserve">Jännite ja virta tulos </w:t>
      </w:r>
      <w:r w:rsidR="00576C33" w:rsidRPr="00DB6A1C">
        <w:rPr>
          <w:kern w:val="28"/>
        </w:rPr>
        <w:t>ohjataan sarjaliikennemonitoriin, sarjaliikenne</w:t>
      </w:r>
      <w:r w:rsidR="004F25D0" w:rsidRPr="00DB6A1C">
        <w:rPr>
          <w:kern w:val="28"/>
        </w:rPr>
        <w:t>mon</w:t>
      </w:r>
      <w:r w:rsidR="00576C33" w:rsidRPr="00DB6A1C">
        <w:rPr>
          <w:kern w:val="28"/>
        </w:rPr>
        <w:t>itorin kuva liitetään mittaus</w:t>
      </w:r>
      <w:r w:rsidR="004F25D0" w:rsidRPr="00DB6A1C">
        <w:rPr>
          <w:kern w:val="28"/>
        </w:rPr>
        <w:t>pöytäkirjaan</w:t>
      </w:r>
      <w:r w:rsidR="004E757B" w:rsidRPr="00DB6A1C">
        <w:rPr>
          <w:kern w:val="28"/>
        </w:rPr>
        <w:t>.</w:t>
      </w:r>
    </w:p>
    <w:p w14:paraId="717B7782" w14:textId="77777777" w:rsidR="001C65DC" w:rsidRDefault="001C65DC">
      <w:pPr>
        <w:rPr>
          <w:kern w:val="28"/>
        </w:rPr>
      </w:pPr>
      <w:r>
        <w:rPr>
          <w:kern w:val="28"/>
        </w:rPr>
        <w:br w:type="page"/>
      </w:r>
    </w:p>
    <w:p w14:paraId="408F9E21" w14:textId="21BCD2E8" w:rsidR="004F25D0" w:rsidRPr="00DB6A1C" w:rsidRDefault="001C65DC" w:rsidP="007C56B0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  <w:r>
        <w:rPr>
          <w:kern w:val="28"/>
        </w:rPr>
        <w:lastRenderedPageBreak/>
        <w:t>V</w:t>
      </w:r>
      <w:r w:rsidR="00377C17" w:rsidRPr="00DB6A1C">
        <w:rPr>
          <w:kern w:val="28"/>
        </w:rPr>
        <w:t>irta &amp; Jännite mittaus</w:t>
      </w:r>
      <w:r>
        <w:rPr>
          <w:kern w:val="28"/>
        </w:rPr>
        <w:t xml:space="preserve"> </w:t>
      </w:r>
      <w:r w:rsidR="00377C17" w:rsidRPr="00DB6A1C">
        <w:rPr>
          <w:kern w:val="28"/>
        </w:rPr>
        <w:t>modu</w:t>
      </w:r>
      <w:r w:rsidR="00327346">
        <w:rPr>
          <w:kern w:val="28"/>
        </w:rPr>
        <w:t>u</w:t>
      </w:r>
      <w:r w:rsidR="00377C17" w:rsidRPr="00DB6A1C">
        <w:rPr>
          <w:kern w:val="28"/>
        </w:rPr>
        <w:t>lin</w:t>
      </w:r>
      <w:r w:rsidR="00327346">
        <w:rPr>
          <w:kern w:val="28"/>
        </w:rPr>
        <w:t xml:space="preserve"> </w:t>
      </w:r>
      <w:r w:rsidR="00377C17" w:rsidRPr="00DB6A1C">
        <w:rPr>
          <w:kern w:val="28"/>
        </w:rPr>
        <w:t>käyttö</w:t>
      </w:r>
    </w:p>
    <w:p w14:paraId="11419403" w14:textId="65B06379" w:rsidR="004F25D0" w:rsidRPr="00DB6A1C" w:rsidRDefault="00FA0938" w:rsidP="007C56B0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  <w:r>
        <w:rPr>
          <w:noProof/>
        </w:rPr>
        <w:drawing>
          <wp:inline distT="0" distB="0" distL="0" distR="0" wp14:anchorId="3AE5066E" wp14:editId="7B0DE5CA">
            <wp:extent cx="5471795" cy="1872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8E35" w14:textId="447D678A" w:rsidR="00983442" w:rsidRDefault="003F2CFA" w:rsidP="00CC0B3B">
      <w:pPr>
        <w:pStyle w:val="Perusteksti"/>
      </w:pPr>
      <w:r>
        <w:t>Nimeä Arduinon liityntäpisteet</w:t>
      </w:r>
      <w:r w:rsidR="008215E6">
        <w:t>(</w:t>
      </w:r>
      <w:hyperlink w:anchor="_Koodit" w:history="1">
        <w:r w:rsidR="008215E6" w:rsidRPr="008215E6">
          <w:rPr>
            <w:rStyle w:val="Hyperlinkki"/>
          </w:rPr>
          <w:t>Koo</w:t>
        </w:r>
        <w:r w:rsidR="008215E6" w:rsidRPr="008215E6">
          <w:rPr>
            <w:rStyle w:val="Hyperlinkki"/>
          </w:rPr>
          <w:t>d</w:t>
        </w:r>
        <w:r w:rsidR="008215E6" w:rsidRPr="008215E6">
          <w:rPr>
            <w:rStyle w:val="Hyperlinkki"/>
          </w:rPr>
          <w:t>it</w:t>
        </w:r>
      </w:hyperlink>
      <w:r w:rsidR="008215E6">
        <w:t>)</w:t>
      </w:r>
    </w:p>
    <w:p w14:paraId="309CF7C8" w14:textId="32C04D5A" w:rsidR="00DD6C7F" w:rsidRDefault="000A2394" w:rsidP="00CC0B3B">
      <w:pPr>
        <w:pStyle w:val="Perusteksti"/>
      </w:pPr>
      <w:r>
        <w:t>Ulkoinen</w:t>
      </w:r>
      <w:r w:rsidR="00C94C9D">
        <w:t xml:space="preserve"> </w:t>
      </w:r>
      <w:r>
        <w:t xml:space="preserve">jännite </w:t>
      </w:r>
      <w:r w:rsidR="00A76CAC">
        <w:t xml:space="preserve">säädetään </w:t>
      </w:r>
      <w:r w:rsidR="00C94C9D">
        <w:t xml:space="preserve">moottorin </w:t>
      </w:r>
      <w:r w:rsidR="00A76CAC">
        <w:t>nimellis</w:t>
      </w:r>
      <w:r w:rsidR="00C94C9D">
        <w:t xml:space="preserve">jännitteen mukaan. </w:t>
      </w:r>
    </w:p>
    <w:p w14:paraId="14F9E8C9" w14:textId="0EA61EB5" w:rsidR="00CC0B3B" w:rsidRDefault="00E8170D" w:rsidP="00CC0B3B">
      <w:pPr>
        <w:pStyle w:val="Perusteksti"/>
      </w:pPr>
      <w:r w:rsidRPr="00DB6A1C">
        <w:t>Tulost</w:t>
      </w:r>
      <w:r w:rsidR="00576C33" w:rsidRPr="00DB6A1C">
        <w:t>a mittaustulokset sarjaliikenne</w:t>
      </w:r>
      <w:r w:rsidRPr="00DB6A1C">
        <w:t>monitoriin ja ota siitä kuvakaappaus</w:t>
      </w:r>
      <w:r w:rsidR="00131E51">
        <w:t xml:space="preserve"> mittauspöytäkirjaan</w:t>
      </w:r>
      <w:r w:rsidRPr="00DB6A1C">
        <w:t>.</w:t>
      </w:r>
      <w:r w:rsidR="00E7672E">
        <w:t xml:space="preserve"> (</w:t>
      </w:r>
      <w:hyperlink w:anchor="_Mittauspöytäkirja" w:history="1">
        <w:r w:rsidR="008215E6" w:rsidRPr="008215E6">
          <w:rPr>
            <w:rStyle w:val="Hyperlinkki"/>
          </w:rPr>
          <w:t>Mittauspöytä</w:t>
        </w:r>
        <w:r w:rsidR="008215E6" w:rsidRPr="008215E6">
          <w:rPr>
            <w:rStyle w:val="Hyperlinkki"/>
          </w:rPr>
          <w:t>k</w:t>
        </w:r>
        <w:r w:rsidR="008215E6" w:rsidRPr="008215E6">
          <w:rPr>
            <w:rStyle w:val="Hyperlinkki"/>
          </w:rPr>
          <w:t>irja</w:t>
        </w:r>
      </w:hyperlink>
      <w:r w:rsidR="000D758D">
        <w:t>)</w:t>
      </w:r>
    </w:p>
    <w:p w14:paraId="68811D34" w14:textId="57F1F322" w:rsidR="00601664" w:rsidRPr="00DB6A1C" w:rsidRDefault="00601664" w:rsidP="00CC0B3B">
      <w:pPr>
        <w:pStyle w:val="Perusteksti"/>
      </w:pPr>
    </w:p>
    <w:p w14:paraId="3D337850" w14:textId="4B7CB82B" w:rsidR="00CC0B3B" w:rsidRDefault="00783687" w:rsidP="00CC0B3B">
      <w:pPr>
        <w:pStyle w:val="Otsikko1"/>
      </w:pPr>
      <w:bookmarkStart w:id="5" w:name="_Toc158796087"/>
      <w:r w:rsidRPr="00DB6A1C">
        <w:lastRenderedPageBreak/>
        <w:t>Lisätehtäviä, huomiota</w:t>
      </w:r>
      <w:bookmarkEnd w:id="5"/>
    </w:p>
    <w:p w14:paraId="7039CF69" w14:textId="2550CD49" w:rsidR="00F931A8" w:rsidRPr="00F931A8" w:rsidRDefault="00F931A8" w:rsidP="00F931A8">
      <w:pPr>
        <w:pStyle w:val="Perusteksti"/>
      </w:pPr>
      <w:r>
        <w:t>Huomioita:</w:t>
      </w:r>
    </w:p>
    <w:p w14:paraId="72635289" w14:textId="6E691D5F" w:rsidR="00CC0B3B" w:rsidRPr="00DB6A1C" w:rsidRDefault="00BA42C6" w:rsidP="00F931A8">
      <w:pPr>
        <w:pStyle w:val="Perusteksti"/>
        <w:numPr>
          <w:ilvl w:val="0"/>
          <w:numId w:val="44"/>
        </w:numPr>
      </w:pPr>
      <w:r>
        <w:t>Ampeeri määrä kasvaa, kun kuormaa kasvatetaan.</w:t>
      </w:r>
    </w:p>
    <w:p w14:paraId="7B547059" w14:textId="0D23B94B" w:rsidR="00853CDE" w:rsidRPr="00DB6A1C" w:rsidRDefault="00853CDE" w:rsidP="00CC0B3B">
      <w:pPr>
        <w:pStyle w:val="Otsikko1"/>
        <w:numPr>
          <w:ilvl w:val="0"/>
          <w:numId w:val="0"/>
        </w:numPr>
        <w:ind w:left="431" w:hanging="431"/>
      </w:pPr>
      <w:bookmarkStart w:id="6" w:name="_LÄHTEET"/>
      <w:bookmarkStart w:id="7" w:name="_Toc158796088"/>
      <w:bookmarkEnd w:id="6"/>
      <w:r w:rsidRPr="00DB6A1C">
        <w:lastRenderedPageBreak/>
        <w:t>LÄHT</w:t>
      </w:r>
      <w:r w:rsidR="00BC6EA3" w:rsidRPr="00DB6A1C">
        <w:t>EET</w:t>
      </w:r>
      <w:bookmarkEnd w:id="7"/>
    </w:p>
    <w:p w14:paraId="0F3EEDD6" w14:textId="37693330" w:rsidR="001F3F95" w:rsidRPr="00DB6A1C" w:rsidRDefault="001F3F95" w:rsidP="001F3F95">
      <w:pPr>
        <w:ind w:left="360"/>
      </w:pPr>
      <w:r w:rsidRPr="00DB6A1C">
        <w:t>Jännit</w:t>
      </w:r>
      <w:r w:rsidR="00576C33" w:rsidRPr="00DB6A1C">
        <w:t xml:space="preserve">teen mittaus sisäisellä </w:t>
      </w:r>
      <w:proofErr w:type="gramStart"/>
      <w:r w:rsidR="00576C33" w:rsidRPr="00DB6A1C">
        <w:t>AD -</w:t>
      </w:r>
      <w:r w:rsidRPr="00DB6A1C">
        <w:t>muuntimella</w:t>
      </w:r>
      <w:proofErr w:type="gramEnd"/>
    </w:p>
    <w:p w14:paraId="7C36DB11" w14:textId="6A81500A" w:rsidR="001F3F95" w:rsidRPr="00DB6A1C" w:rsidRDefault="00000000" w:rsidP="001F3F95">
      <w:pPr>
        <w:ind w:left="360"/>
      </w:pPr>
      <w:hyperlink r:id="rId30" w:history="1">
        <w:r w:rsidR="001F3F95" w:rsidRPr="00DB6A1C">
          <w:rPr>
            <w:rStyle w:val="Hyperlinkki"/>
          </w:rPr>
          <w:t>https://www.hacktronics.com/Tutorials/arduino-current-sensor.html</w:t>
        </w:r>
      </w:hyperlink>
    </w:p>
    <w:p w14:paraId="5F7F2172" w14:textId="77777777" w:rsidR="001F3F95" w:rsidRPr="00DB6A1C" w:rsidRDefault="001F3F95" w:rsidP="001F3F95">
      <w:pPr>
        <w:ind w:left="360"/>
      </w:pPr>
    </w:p>
    <w:p w14:paraId="2B32FF70" w14:textId="5A04604E" w:rsidR="001F3F95" w:rsidRPr="00DB6A1C" w:rsidRDefault="00576C33" w:rsidP="001F3F95">
      <w:pPr>
        <w:ind w:left="360"/>
      </w:pPr>
      <w:r w:rsidRPr="00DB6A1C">
        <w:t>Virran mittaus</w:t>
      </w:r>
      <w:r w:rsidR="001F3F95" w:rsidRPr="00DB6A1C">
        <w:t>kortti</w:t>
      </w:r>
    </w:p>
    <w:p w14:paraId="5E7E2A2D" w14:textId="473CDF32" w:rsidR="001F3F95" w:rsidRDefault="00000000" w:rsidP="001F3F95">
      <w:pPr>
        <w:ind w:left="360"/>
        <w:rPr>
          <w:rStyle w:val="Hyperlinkki"/>
        </w:rPr>
      </w:pPr>
      <w:hyperlink r:id="rId31" w:history="1">
        <w:r w:rsidR="001F3F95" w:rsidRPr="00DB6A1C">
          <w:rPr>
            <w:rStyle w:val="Hyperlinkki"/>
          </w:rPr>
          <w:t>https://www.pololu.com/product/1186</w:t>
        </w:r>
      </w:hyperlink>
    </w:p>
    <w:p w14:paraId="7E6F56C5" w14:textId="77777777" w:rsidR="00AF18C0" w:rsidRDefault="00AF18C0" w:rsidP="001F3F95">
      <w:pPr>
        <w:ind w:left="360"/>
        <w:rPr>
          <w:rStyle w:val="Hyperlinkki"/>
        </w:rPr>
      </w:pPr>
    </w:p>
    <w:p w14:paraId="6D0C39D3" w14:textId="4A80DFCC" w:rsidR="00AF18C0" w:rsidRDefault="00AF18C0" w:rsidP="001F3F95">
      <w:pPr>
        <w:ind w:left="360"/>
        <w:rPr>
          <w:rStyle w:val="Hyperlinkki"/>
        </w:rPr>
      </w:pPr>
      <w:r>
        <w:rPr>
          <w:rStyle w:val="Hyperlinkki"/>
        </w:rPr>
        <w:t>Ma</w:t>
      </w:r>
      <w:r w:rsidR="007259C4">
        <w:rPr>
          <w:rStyle w:val="Hyperlinkki"/>
        </w:rPr>
        <w:t>x471 datalehti</w:t>
      </w:r>
    </w:p>
    <w:p w14:paraId="6F831F44" w14:textId="15BCEFC4" w:rsidR="007259C4" w:rsidRPr="00DB6A1C" w:rsidRDefault="00F748C3" w:rsidP="001F3F95">
      <w:pPr>
        <w:ind w:left="360"/>
      </w:pPr>
      <w:hyperlink r:id="rId32" w:history="1">
        <w:r w:rsidRPr="008C0D37">
          <w:rPr>
            <w:rStyle w:val="Hyperlinkki"/>
          </w:rPr>
          <w:t>https://pdfserv.maximintegrated.com/en/ds/MAX471-MAX472.</w:t>
        </w:r>
        <w:r w:rsidRPr="008C0D37">
          <w:rPr>
            <w:rStyle w:val="Hyperlinkki"/>
          </w:rPr>
          <w:t>p</w:t>
        </w:r>
        <w:r w:rsidRPr="008C0D37">
          <w:rPr>
            <w:rStyle w:val="Hyperlinkki"/>
          </w:rPr>
          <w:t>df</w:t>
        </w:r>
      </w:hyperlink>
      <w:r>
        <w:t xml:space="preserve"> </w:t>
      </w:r>
    </w:p>
    <w:p w14:paraId="1D0986FE" w14:textId="77777777" w:rsidR="001F3F95" w:rsidRPr="00DB6A1C" w:rsidRDefault="001F3F95" w:rsidP="00CC0B3B">
      <w:pPr>
        <w:widowControl w:val="0"/>
        <w:overflowPunct w:val="0"/>
        <w:adjustRightInd w:val="0"/>
        <w:spacing w:after="240" w:line="360" w:lineRule="auto"/>
        <w:jc w:val="both"/>
        <w:rPr>
          <w:kern w:val="28"/>
        </w:rPr>
      </w:pPr>
    </w:p>
    <w:p w14:paraId="2CDC68AA" w14:textId="77777777" w:rsidR="00CC0B3B" w:rsidRPr="00DB6A1C" w:rsidRDefault="00CC0B3B" w:rsidP="00CC0B3B">
      <w:pPr>
        <w:pStyle w:val="Perusteksti"/>
        <w:rPr>
          <w:kern w:val="28"/>
        </w:rPr>
      </w:pPr>
    </w:p>
    <w:p w14:paraId="3ED1E314" w14:textId="77777777" w:rsidR="00B211C7" w:rsidRPr="00DB6A1C" w:rsidRDefault="00B211C7" w:rsidP="00CC0B3B">
      <w:pPr>
        <w:pStyle w:val="Perusteksti"/>
        <w:rPr>
          <w:kern w:val="28"/>
        </w:rPr>
        <w:sectPr w:rsidR="00B211C7" w:rsidRPr="00DB6A1C" w:rsidSect="00E45512">
          <w:type w:val="continuous"/>
          <w:pgSz w:w="11906" w:h="16838" w:code="9"/>
          <w:pgMar w:top="1134" w:right="851" w:bottom="1418" w:left="2438" w:header="709" w:footer="709" w:gutter="0"/>
          <w:pgNumType w:start="1"/>
          <w:cols w:space="708"/>
          <w:formProt w:val="0"/>
          <w:titlePg/>
          <w:docGrid w:linePitch="360"/>
        </w:sectPr>
      </w:pPr>
    </w:p>
    <w:p w14:paraId="5AC13E74" w14:textId="06EE8C98" w:rsidR="007E5028" w:rsidRPr="00DB6A1C" w:rsidRDefault="00CC0B3B" w:rsidP="008215E6">
      <w:pPr>
        <w:pStyle w:val="Otsikko1"/>
      </w:pPr>
      <w:bookmarkStart w:id="8" w:name="_Mittauspöytäkirja"/>
      <w:bookmarkStart w:id="9" w:name="_Toc158796089"/>
      <w:bookmarkEnd w:id="8"/>
      <w:r w:rsidRPr="00DB6A1C">
        <w:lastRenderedPageBreak/>
        <w:t>Mittauspöytäkirja</w:t>
      </w:r>
      <w:bookmarkEnd w:id="9"/>
    </w:p>
    <w:p w14:paraId="52AB82C5" w14:textId="276D3E7B" w:rsidR="007E5028" w:rsidRPr="00DB6A1C" w:rsidRDefault="007E5028" w:rsidP="00853CDE">
      <w:pPr>
        <w:pStyle w:val="Perusteksti"/>
      </w:pPr>
    </w:p>
    <w:p w14:paraId="2502C05D" w14:textId="780954E9" w:rsidR="00CC0B3B" w:rsidRPr="00DB6A1C" w:rsidRDefault="005719BD" w:rsidP="00853CDE">
      <w:pPr>
        <w:pStyle w:val="Perusteksti"/>
      </w:pPr>
      <w:r w:rsidRPr="00601664">
        <w:drawing>
          <wp:inline distT="0" distB="0" distL="0" distR="0" wp14:anchorId="190B6EA0" wp14:editId="3E39849A">
            <wp:extent cx="5471795" cy="1945005"/>
            <wp:effectExtent l="0" t="0" r="0" b="0"/>
            <wp:docPr id="288390759" name="Kuva 1" descr="Kuva, joka sisältää kohteen teksti, kuvakaappaus, ohjelmisto, Multimediaohjelm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90759" name="Kuva 1" descr="Kuva, joka sisältää kohteen teksti, kuvakaappaus, ohjelmisto, Multimediaohjelmisto&#10;&#10;Kuvaus luotu automaattisesti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CBFB" w14:textId="2F7DC09A" w:rsidR="00CC0B3B" w:rsidRPr="00DB6A1C" w:rsidRDefault="002E472C" w:rsidP="00853CDE">
      <w:pPr>
        <w:pStyle w:val="Perusteksti"/>
      </w:pPr>
      <w:r>
        <w:t>Liite 1</w:t>
      </w:r>
    </w:p>
    <w:p w14:paraId="4D5842C3" w14:textId="77777777" w:rsidR="00CC0B3B" w:rsidRPr="00DB6A1C" w:rsidRDefault="00CC0B3B" w:rsidP="00853CDE">
      <w:pPr>
        <w:pStyle w:val="Perusteksti"/>
      </w:pPr>
    </w:p>
    <w:p w14:paraId="4E05FFF1" w14:textId="77777777" w:rsidR="00CC0B3B" w:rsidRPr="00DB6A1C" w:rsidRDefault="00CC0B3B" w:rsidP="00853CDE">
      <w:pPr>
        <w:pStyle w:val="Perusteksti"/>
      </w:pPr>
    </w:p>
    <w:p w14:paraId="573896DE" w14:textId="77777777" w:rsidR="00CC0B3B" w:rsidRPr="00DB6A1C" w:rsidRDefault="00CC0B3B" w:rsidP="00853CDE">
      <w:pPr>
        <w:pStyle w:val="Perusteksti"/>
      </w:pPr>
    </w:p>
    <w:p w14:paraId="3100A614" w14:textId="77777777" w:rsidR="00CC0B3B" w:rsidRPr="00DB6A1C" w:rsidRDefault="00CC0B3B" w:rsidP="00853CDE">
      <w:pPr>
        <w:pStyle w:val="Perusteksti"/>
      </w:pPr>
    </w:p>
    <w:p w14:paraId="00F02888" w14:textId="77777777" w:rsidR="00CC0B3B" w:rsidRPr="00DB6A1C" w:rsidRDefault="00CC0B3B" w:rsidP="00853CDE">
      <w:pPr>
        <w:pStyle w:val="Perusteksti"/>
      </w:pPr>
    </w:p>
    <w:p w14:paraId="184FA607" w14:textId="77777777" w:rsidR="00CC0B3B" w:rsidRPr="00DB6A1C" w:rsidRDefault="00CC0B3B" w:rsidP="00853CDE">
      <w:pPr>
        <w:pStyle w:val="Perusteksti"/>
      </w:pPr>
    </w:p>
    <w:p w14:paraId="42A10BFF" w14:textId="77777777" w:rsidR="00CC0B3B" w:rsidRPr="00DB6A1C" w:rsidRDefault="00CC0B3B" w:rsidP="00853CDE">
      <w:pPr>
        <w:pStyle w:val="Perusteksti"/>
      </w:pPr>
    </w:p>
    <w:p w14:paraId="3756167B" w14:textId="77777777" w:rsidR="00CC0B3B" w:rsidRPr="00DB6A1C" w:rsidRDefault="00CC0B3B" w:rsidP="00853CDE">
      <w:pPr>
        <w:pStyle w:val="Perusteksti"/>
      </w:pPr>
    </w:p>
    <w:p w14:paraId="5F12395E" w14:textId="77777777" w:rsidR="000A7104" w:rsidRPr="00DB6A1C" w:rsidRDefault="000A7104" w:rsidP="00853CDE">
      <w:pPr>
        <w:pStyle w:val="Perusteksti"/>
        <w:sectPr w:rsidR="000A7104" w:rsidRPr="00DB6A1C" w:rsidSect="00E45512">
          <w:headerReference w:type="first" r:id="rId34"/>
          <w:pgSz w:w="11906" w:h="16838" w:code="9"/>
          <w:pgMar w:top="1134" w:right="851" w:bottom="1418" w:left="2438" w:header="709" w:footer="709" w:gutter="0"/>
          <w:pgNumType w:start="1"/>
          <w:cols w:space="708"/>
          <w:formProt w:val="0"/>
          <w:titlePg/>
          <w:docGrid w:linePitch="360"/>
        </w:sectPr>
      </w:pPr>
    </w:p>
    <w:p w14:paraId="0692E261" w14:textId="797A9902" w:rsidR="00CC0B3B" w:rsidRDefault="00845BF2" w:rsidP="008215E6">
      <w:pPr>
        <w:pStyle w:val="Otsikko1"/>
      </w:pPr>
      <w:bookmarkStart w:id="10" w:name="_Koodit"/>
      <w:bookmarkStart w:id="11" w:name="_Toc158796090"/>
      <w:bookmarkEnd w:id="10"/>
      <w:r>
        <w:lastRenderedPageBreak/>
        <w:t>Koodit</w:t>
      </w:r>
      <w:bookmarkEnd w:id="11"/>
    </w:p>
    <w:p w14:paraId="1579CF7F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/*****************************************************************************</w:t>
      </w:r>
    </w:p>
    <w:p w14:paraId="7D1A022A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Jännite / virta mittauksia MAX471</w:t>
      </w:r>
    </w:p>
    <w:p w14:paraId="69D20CF3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3A47C4AF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Samuli Juutinen TTV23SA</w:t>
      </w:r>
    </w:p>
    <w:p w14:paraId="6E513175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Harri Hankonen TTV23SA</w:t>
      </w:r>
    </w:p>
    <w:p w14:paraId="3BE34513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14.02.2024</w:t>
      </w:r>
    </w:p>
    <w:p w14:paraId="18DDAF37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0B978522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MAX471 - Virtalähde:</w:t>
      </w:r>
    </w:p>
    <w:p w14:paraId="4EDB2D03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Vin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 - 6V</w:t>
      </w:r>
    </w:p>
    <w:p w14:paraId="495AA6C1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GND</w:t>
      </w:r>
    </w:p>
    <w:p w14:paraId="35BC0BB6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0A1A178B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MAX471 - DC-moottori:</w:t>
      </w:r>
    </w:p>
    <w:p w14:paraId="2605DB7B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Vout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 - DC-Moottori</w:t>
      </w:r>
    </w:p>
    <w:p w14:paraId="49C1C910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GND</w:t>
      </w:r>
    </w:p>
    <w:p w14:paraId="2A4B3A50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2308DE30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MAX471 - Arduino 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uno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>:</w:t>
      </w:r>
    </w:p>
    <w:p w14:paraId="2640AA16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VT - A1(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arduino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uno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>)</w:t>
      </w:r>
    </w:p>
    <w:p w14:paraId="19C9CEE2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AT - A0(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arduino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uno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>)</w:t>
      </w:r>
    </w:p>
    <w:p w14:paraId="6E12731D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GND</w:t>
      </w:r>
    </w:p>
    <w:p w14:paraId="54D71685" w14:textId="77777777" w:rsidR="005719BD" w:rsidRPr="005719BD" w:rsidRDefault="005719BD" w:rsidP="005719BD">
      <w:pPr>
        <w:shd w:val="clear" w:color="auto" w:fill="1F272A"/>
        <w:spacing w:after="240"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5A87D73D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******************************************************************************/</w:t>
      </w:r>
    </w:p>
    <w:p w14:paraId="285920B8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// alustetaan pinnit:</w:t>
      </w:r>
    </w:p>
    <w:p w14:paraId="7E48F959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C586C0"/>
          <w:sz w:val="21"/>
          <w:szCs w:val="21"/>
        </w:rPr>
        <w:t>#define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r w:rsidRPr="005719BD">
        <w:rPr>
          <w:rFonts w:ascii="Consolas" w:hAnsi="Consolas" w:cs="Times New Roman"/>
          <w:color w:val="F39C12"/>
          <w:sz w:val="21"/>
          <w:szCs w:val="21"/>
        </w:rPr>
        <w:t>VT_PIN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A1 </w:t>
      </w:r>
    </w:p>
    <w:p w14:paraId="5092C89D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C586C0"/>
          <w:sz w:val="21"/>
          <w:szCs w:val="21"/>
        </w:rPr>
        <w:t>#define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r w:rsidRPr="005719BD">
        <w:rPr>
          <w:rFonts w:ascii="Consolas" w:hAnsi="Consolas" w:cs="Times New Roman"/>
          <w:color w:val="F39C12"/>
          <w:sz w:val="21"/>
          <w:szCs w:val="21"/>
        </w:rPr>
        <w:t>AT_PIN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A0</w:t>
      </w:r>
    </w:p>
    <w:p w14:paraId="2A26FD7D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34D75EB5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void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5719BD">
        <w:rPr>
          <w:rFonts w:ascii="Consolas" w:hAnsi="Consolas" w:cs="Times New Roman"/>
          <w:color w:val="F39C12"/>
          <w:sz w:val="21"/>
          <w:szCs w:val="21"/>
        </w:rPr>
        <w:t>setup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proofErr w:type="gramEnd"/>
      <w:r w:rsidRPr="005719BD">
        <w:rPr>
          <w:rFonts w:ascii="Consolas" w:hAnsi="Consolas" w:cs="Times New Roman"/>
          <w:color w:val="DAE3E3"/>
          <w:sz w:val="21"/>
          <w:szCs w:val="21"/>
        </w:rPr>
        <w:t>)</w:t>
      </w:r>
    </w:p>
    <w:p w14:paraId="4559055E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>{</w:t>
      </w:r>
    </w:p>
    <w:p w14:paraId="032FC929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F39C12"/>
          <w:sz w:val="21"/>
          <w:szCs w:val="21"/>
        </w:rPr>
        <w:t>Serial</w:t>
      </w:r>
      <w:r w:rsidRPr="005719BD">
        <w:rPr>
          <w:rFonts w:ascii="Consolas" w:hAnsi="Consolas" w:cs="Times New Roman"/>
          <w:color w:val="DAE3E3"/>
          <w:sz w:val="21"/>
          <w:szCs w:val="21"/>
        </w:rPr>
        <w:t>.</w:t>
      </w:r>
      <w:r w:rsidRPr="005719BD">
        <w:rPr>
          <w:rFonts w:ascii="Consolas" w:hAnsi="Consolas" w:cs="Times New Roman"/>
          <w:color w:val="F39C12"/>
          <w:sz w:val="21"/>
          <w:szCs w:val="21"/>
        </w:rPr>
        <w:t>begin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r w:rsidRPr="005719BD">
        <w:rPr>
          <w:rFonts w:ascii="Consolas" w:hAnsi="Consolas" w:cs="Times New Roman"/>
          <w:color w:val="7FCBCD"/>
          <w:sz w:val="21"/>
          <w:szCs w:val="21"/>
        </w:rPr>
        <w:t>9600</w:t>
      </w:r>
      <w:r w:rsidRPr="005719BD">
        <w:rPr>
          <w:rFonts w:ascii="Consolas" w:hAnsi="Consolas" w:cs="Times New Roman"/>
          <w:color w:val="DAE3E3"/>
          <w:sz w:val="21"/>
          <w:szCs w:val="21"/>
        </w:rPr>
        <w:t>);</w:t>
      </w:r>
    </w:p>
    <w:p w14:paraId="5B44CD7C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</w:p>
    <w:p w14:paraId="798BF29A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>}</w:t>
      </w:r>
    </w:p>
    <w:p w14:paraId="08E6E5A6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1D04D3C5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void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5719BD">
        <w:rPr>
          <w:rFonts w:ascii="Consolas" w:hAnsi="Consolas" w:cs="Times New Roman"/>
          <w:color w:val="F39C12"/>
          <w:sz w:val="21"/>
          <w:szCs w:val="21"/>
        </w:rPr>
        <w:t>loop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proofErr w:type="gramEnd"/>
      <w:r w:rsidRPr="005719BD">
        <w:rPr>
          <w:rFonts w:ascii="Consolas" w:hAnsi="Consolas" w:cs="Times New Roman"/>
          <w:color w:val="DAE3E3"/>
          <w:sz w:val="21"/>
          <w:szCs w:val="21"/>
        </w:rPr>
        <w:t>)</w:t>
      </w:r>
    </w:p>
    <w:p w14:paraId="5D3CE476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>{</w:t>
      </w:r>
    </w:p>
    <w:p w14:paraId="0415700B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  // Luetaan analogi pinnit:</w:t>
      </w:r>
    </w:p>
    <w:p w14:paraId="4577FC0F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int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vt_read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5719BD">
        <w:rPr>
          <w:rFonts w:ascii="Consolas" w:hAnsi="Consolas" w:cs="Times New Roman"/>
          <w:color w:val="F39C12"/>
          <w:sz w:val="21"/>
          <w:szCs w:val="21"/>
        </w:rPr>
        <w:t>analogRead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proofErr w:type="gramEnd"/>
      <w:r w:rsidRPr="005719BD">
        <w:rPr>
          <w:rFonts w:ascii="Consolas" w:hAnsi="Consolas" w:cs="Times New Roman"/>
          <w:color w:val="DAE3E3"/>
          <w:sz w:val="21"/>
          <w:szCs w:val="21"/>
        </w:rPr>
        <w:t>VT_PIN);</w:t>
      </w:r>
    </w:p>
    <w:p w14:paraId="270DAFC8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int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at_read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5719BD">
        <w:rPr>
          <w:rFonts w:ascii="Consolas" w:hAnsi="Consolas" w:cs="Times New Roman"/>
          <w:color w:val="F39C12"/>
          <w:sz w:val="21"/>
          <w:szCs w:val="21"/>
        </w:rPr>
        <w:t>analogRead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proofErr w:type="gramEnd"/>
      <w:r w:rsidRPr="005719BD">
        <w:rPr>
          <w:rFonts w:ascii="Consolas" w:hAnsi="Consolas" w:cs="Times New Roman"/>
          <w:color w:val="DAE3E3"/>
          <w:sz w:val="21"/>
          <w:szCs w:val="21"/>
        </w:rPr>
        <w:t>AT_PIN);</w:t>
      </w:r>
    </w:p>
    <w:p w14:paraId="531D4773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</w:p>
    <w:p w14:paraId="254ADEAC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  // Lasketaan jännite:</w:t>
      </w:r>
    </w:p>
    <w:p w14:paraId="444D226F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float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voltage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vt_read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* (</w:t>
      </w:r>
      <w:r w:rsidRPr="005719BD">
        <w:rPr>
          <w:rFonts w:ascii="Consolas" w:hAnsi="Consolas" w:cs="Times New Roman"/>
          <w:color w:val="7FCBCD"/>
          <w:sz w:val="21"/>
          <w:szCs w:val="21"/>
        </w:rPr>
        <w:t>5.0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/ </w:t>
      </w:r>
      <w:r w:rsidRPr="005719BD">
        <w:rPr>
          <w:rFonts w:ascii="Consolas" w:hAnsi="Consolas" w:cs="Times New Roman"/>
          <w:color w:val="7FCBCD"/>
          <w:sz w:val="21"/>
          <w:szCs w:val="21"/>
        </w:rPr>
        <w:t>1024.0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) * </w:t>
      </w:r>
      <w:r w:rsidRPr="005719BD">
        <w:rPr>
          <w:rFonts w:ascii="Consolas" w:hAnsi="Consolas" w:cs="Times New Roman"/>
          <w:color w:val="7FCBCD"/>
          <w:sz w:val="21"/>
          <w:szCs w:val="21"/>
        </w:rPr>
        <w:t>5.0</w:t>
      </w:r>
      <w:r w:rsidRPr="005719BD">
        <w:rPr>
          <w:rFonts w:ascii="Consolas" w:hAnsi="Consolas" w:cs="Times New Roman"/>
          <w:color w:val="DAE3E3"/>
          <w:sz w:val="21"/>
          <w:szCs w:val="21"/>
        </w:rPr>
        <w:t>;</w:t>
      </w:r>
    </w:p>
    <w:p w14:paraId="5E2ECDC5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  // Lasketaan virta:</w:t>
      </w:r>
    </w:p>
    <w:p w14:paraId="4498E96A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float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current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= (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at_read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* (</w:t>
      </w:r>
      <w:r w:rsidRPr="005719BD">
        <w:rPr>
          <w:rFonts w:ascii="Consolas" w:hAnsi="Consolas" w:cs="Times New Roman"/>
          <w:color w:val="7FCBCD"/>
          <w:sz w:val="21"/>
          <w:szCs w:val="21"/>
        </w:rPr>
        <w:t>5.0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/ </w:t>
      </w:r>
      <w:r w:rsidRPr="005719BD">
        <w:rPr>
          <w:rFonts w:ascii="Consolas" w:hAnsi="Consolas" w:cs="Times New Roman"/>
          <w:color w:val="7FCBCD"/>
          <w:sz w:val="21"/>
          <w:szCs w:val="21"/>
        </w:rPr>
        <w:t>1024.0</w:t>
      </w:r>
      <w:proofErr w:type="gramStart"/>
      <w:r w:rsidRPr="005719BD">
        <w:rPr>
          <w:rFonts w:ascii="Consolas" w:hAnsi="Consolas" w:cs="Times New Roman"/>
          <w:color w:val="DAE3E3"/>
          <w:sz w:val="21"/>
          <w:szCs w:val="21"/>
        </w:rPr>
        <w:t>))*</w:t>
      </w:r>
      <w:proofErr w:type="gramEnd"/>
      <w:r w:rsidRPr="005719BD">
        <w:rPr>
          <w:rFonts w:ascii="Consolas" w:hAnsi="Consolas" w:cs="Times New Roman"/>
          <w:color w:val="7FCBCD"/>
          <w:sz w:val="21"/>
          <w:szCs w:val="21"/>
        </w:rPr>
        <w:t>1000</w:t>
      </w:r>
      <w:r w:rsidRPr="005719BD">
        <w:rPr>
          <w:rFonts w:ascii="Consolas" w:hAnsi="Consolas" w:cs="Times New Roman"/>
          <w:color w:val="DAE3E3"/>
          <w:sz w:val="21"/>
          <w:szCs w:val="21"/>
        </w:rPr>
        <w:t>;</w:t>
      </w:r>
    </w:p>
    <w:p w14:paraId="393F6219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>  // Lasketaan teho:</w:t>
      </w:r>
    </w:p>
    <w:p w14:paraId="4FA323B6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r w:rsidRPr="005719BD">
        <w:rPr>
          <w:rFonts w:ascii="Consolas" w:hAnsi="Consolas" w:cs="Times New Roman"/>
          <w:color w:val="0CA1A6"/>
          <w:sz w:val="21"/>
          <w:szCs w:val="21"/>
        </w:rPr>
        <w:t>float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watts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voltage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 * 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current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;</w:t>
      </w:r>
    </w:p>
    <w:p w14:paraId="409DD3A9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</w:p>
    <w:p w14:paraId="01CDCC5F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  // Tulostetaan 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serial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 monitorille:</w:t>
      </w:r>
    </w:p>
    <w:p w14:paraId="4F26010C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F39C12"/>
          <w:sz w:val="21"/>
          <w:szCs w:val="21"/>
        </w:rPr>
        <w:t>Serial</w:t>
      </w:r>
      <w:r w:rsidRPr="005719BD">
        <w:rPr>
          <w:rFonts w:ascii="Consolas" w:hAnsi="Consolas" w:cs="Times New Roman"/>
          <w:color w:val="DAE3E3"/>
          <w:sz w:val="21"/>
          <w:szCs w:val="21"/>
        </w:rPr>
        <w:t>.</w:t>
      </w:r>
      <w:r w:rsidRPr="005719BD">
        <w:rPr>
          <w:rFonts w:ascii="Consolas" w:hAnsi="Consolas" w:cs="Times New Roman"/>
          <w:color w:val="F39C12"/>
          <w:sz w:val="21"/>
          <w:szCs w:val="21"/>
        </w:rPr>
        <w:t>print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r w:rsidRPr="005719BD">
        <w:rPr>
          <w:rFonts w:ascii="Consolas" w:hAnsi="Consolas" w:cs="Times New Roman"/>
          <w:color w:val="7FCBCD"/>
          <w:sz w:val="21"/>
          <w:szCs w:val="21"/>
        </w:rPr>
        <w:t>"V: "</w:t>
      </w: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); </w:t>
      </w:r>
    </w:p>
    <w:p w14:paraId="00030D78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F39C12"/>
          <w:sz w:val="21"/>
          <w:szCs w:val="21"/>
        </w:rPr>
        <w:t>Serial</w:t>
      </w:r>
      <w:r w:rsidRPr="005719BD">
        <w:rPr>
          <w:rFonts w:ascii="Consolas" w:hAnsi="Consolas" w:cs="Times New Roman"/>
          <w:color w:val="DAE3E3"/>
          <w:sz w:val="21"/>
          <w:szCs w:val="21"/>
        </w:rPr>
        <w:t>.</w:t>
      </w:r>
      <w:r w:rsidRPr="005719BD">
        <w:rPr>
          <w:rFonts w:ascii="Consolas" w:hAnsi="Consolas" w:cs="Times New Roman"/>
          <w:color w:val="F39C12"/>
          <w:sz w:val="21"/>
          <w:szCs w:val="21"/>
        </w:rPr>
        <w:t>print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proofErr w:type="spellStart"/>
      <w:r w:rsidRPr="005719BD">
        <w:rPr>
          <w:rFonts w:ascii="Consolas" w:hAnsi="Consolas" w:cs="Times New Roman"/>
          <w:color w:val="DAE3E3"/>
          <w:sz w:val="21"/>
          <w:szCs w:val="21"/>
        </w:rPr>
        <w:t>voltage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, </w:t>
      </w:r>
      <w:r w:rsidRPr="005719BD">
        <w:rPr>
          <w:rFonts w:ascii="Consolas" w:hAnsi="Consolas" w:cs="Times New Roman"/>
          <w:color w:val="7FCBCD"/>
          <w:sz w:val="21"/>
          <w:szCs w:val="21"/>
        </w:rPr>
        <w:t>3</w:t>
      </w:r>
      <w:r w:rsidRPr="005719BD">
        <w:rPr>
          <w:rFonts w:ascii="Consolas" w:hAnsi="Consolas" w:cs="Times New Roman"/>
          <w:color w:val="DAE3E3"/>
          <w:sz w:val="21"/>
          <w:szCs w:val="21"/>
        </w:rPr>
        <w:t>);</w:t>
      </w:r>
    </w:p>
    <w:p w14:paraId="1028727D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F39C12"/>
          <w:sz w:val="21"/>
          <w:szCs w:val="21"/>
        </w:rPr>
        <w:t>Serial</w:t>
      </w:r>
      <w:r w:rsidRPr="005719BD">
        <w:rPr>
          <w:rFonts w:ascii="Consolas" w:hAnsi="Consolas" w:cs="Times New Roman"/>
          <w:color w:val="DAE3E3"/>
          <w:sz w:val="21"/>
          <w:szCs w:val="21"/>
        </w:rPr>
        <w:t>.</w:t>
      </w:r>
      <w:r w:rsidRPr="005719BD">
        <w:rPr>
          <w:rFonts w:ascii="Consolas" w:hAnsi="Consolas" w:cs="Times New Roman"/>
          <w:color w:val="F39C12"/>
          <w:sz w:val="21"/>
          <w:szCs w:val="21"/>
        </w:rPr>
        <w:t>print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r w:rsidRPr="005719BD">
        <w:rPr>
          <w:rFonts w:ascii="Consolas" w:hAnsi="Consolas" w:cs="Times New Roman"/>
          <w:color w:val="7FCBCD"/>
          <w:sz w:val="21"/>
          <w:szCs w:val="21"/>
        </w:rPr>
        <w:t>"\</w:t>
      </w:r>
      <w:proofErr w:type="spellStart"/>
      <w:r w:rsidRPr="005719BD">
        <w:rPr>
          <w:rFonts w:ascii="Consolas" w:hAnsi="Consolas" w:cs="Times New Roman"/>
          <w:color w:val="7FCBCD"/>
          <w:sz w:val="21"/>
          <w:szCs w:val="21"/>
        </w:rPr>
        <w:t>tmA</w:t>
      </w:r>
      <w:proofErr w:type="spellEnd"/>
      <w:r w:rsidRPr="005719BD">
        <w:rPr>
          <w:rFonts w:ascii="Consolas" w:hAnsi="Consolas" w:cs="Times New Roman"/>
          <w:color w:val="7FCBCD"/>
          <w:sz w:val="21"/>
          <w:szCs w:val="21"/>
        </w:rPr>
        <w:t>: "</w:t>
      </w:r>
      <w:r w:rsidRPr="005719BD">
        <w:rPr>
          <w:rFonts w:ascii="Consolas" w:hAnsi="Consolas" w:cs="Times New Roman"/>
          <w:color w:val="DAE3E3"/>
          <w:sz w:val="21"/>
          <w:szCs w:val="21"/>
        </w:rPr>
        <w:t>);</w:t>
      </w:r>
    </w:p>
    <w:p w14:paraId="7ABCDA3C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F39C12"/>
          <w:sz w:val="21"/>
          <w:szCs w:val="21"/>
        </w:rPr>
        <w:t>Serial</w:t>
      </w:r>
      <w:r w:rsidRPr="005719BD">
        <w:rPr>
          <w:rFonts w:ascii="Consolas" w:hAnsi="Consolas" w:cs="Times New Roman"/>
          <w:color w:val="DAE3E3"/>
          <w:sz w:val="21"/>
          <w:szCs w:val="21"/>
        </w:rPr>
        <w:t>.</w:t>
      </w:r>
      <w:r w:rsidRPr="005719BD">
        <w:rPr>
          <w:rFonts w:ascii="Consolas" w:hAnsi="Consolas" w:cs="Times New Roman"/>
          <w:color w:val="F39C12"/>
          <w:sz w:val="21"/>
          <w:szCs w:val="21"/>
        </w:rPr>
        <w:t>print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(current,</w:t>
      </w:r>
      <w:r w:rsidRPr="005719BD">
        <w:rPr>
          <w:rFonts w:ascii="Consolas" w:hAnsi="Consolas" w:cs="Times New Roman"/>
          <w:color w:val="7FCBCD"/>
          <w:sz w:val="21"/>
          <w:szCs w:val="21"/>
        </w:rPr>
        <w:t>3</w:t>
      </w:r>
      <w:r w:rsidRPr="005719BD">
        <w:rPr>
          <w:rFonts w:ascii="Consolas" w:hAnsi="Consolas" w:cs="Times New Roman"/>
          <w:color w:val="DAE3E3"/>
          <w:sz w:val="21"/>
          <w:szCs w:val="21"/>
        </w:rPr>
        <w:t>);</w:t>
      </w:r>
    </w:p>
    <w:p w14:paraId="3A0D19A2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 // 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Serial.print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>("\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tWatts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>: ");</w:t>
      </w:r>
    </w:p>
    <w:p w14:paraId="239D3864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7F8C8D"/>
          <w:sz w:val="21"/>
          <w:szCs w:val="21"/>
        </w:rPr>
        <w:t xml:space="preserve"> // </w:t>
      </w:r>
      <w:proofErr w:type="spellStart"/>
      <w:r w:rsidRPr="005719BD">
        <w:rPr>
          <w:rFonts w:ascii="Consolas" w:hAnsi="Consolas" w:cs="Times New Roman"/>
          <w:color w:val="7F8C8D"/>
          <w:sz w:val="21"/>
          <w:szCs w:val="21"/>
        </w:rPr>
        <w:t>Serial.println</w:t>
      </w:r>
      <w:proofErr w:type="spellEnd"/>
      <w:r w:rsidRPr="005719BD">
        <w:rPr>
          <w:rFonts w:ascii="Consolas" w:hAnsi="Consolas" w:cs="Times New Roman"/>
          <w:color w:val="7F8C8D"/>
          <w:sz w:val="21"/>
          <w:szCs w:val="21"/>
        </w:rPr>
        <w:t>(watts,3);</w:t>
      </w:r>
    </w:p>
    <w:p w14:paraId="61891451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5719BD">
        <w:rPr>
          <w:rFonts w:ascii="Consolas" w:hAnsi="Consolas" w:cs="Times New Roman"/>
          <w:color w:val="F39C12"/>
          <w:sz w:val="21"/>
          <w:szCs w:val="21"/>
        </w:rPr>
        <w:t>Serial</w:t>
      </w:r>
      <w:r w:rsidRPr="005719BD">
        <w:rPr>
          <w:rFonts w:ascii="Consolas" w:hAnsi="Consolas" w:cs="Times New Roman"/>
          <w:color w:val="DAE3E3"/>
          <w:sz w:val="21"/>
          <w:szCs w:val="21"/>
        </w:rPr>
        <w:t>.</w:t>
      </w:r>
      <w:r w:rsidRPr="005719BD">
        <w:rPr>
          <w:rFonts w:ascii="Consolas" w:hAnsi="Consolas" w:cs="Times New Roman"/>
          <w:color w:val="F39C12"/>
          <w:sz w:val="21"/>
          <w:szCs w:val="21"/>
        </w:rPr>
        <w:t>println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();</w:t>
      </w:r>
    </w:p>
    <w:p w14:paraId="62DD45E9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</w:p>
    <w:p w14:paraId="5DCFD75B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5719BD">
        <w:rPr>
          <w:rFonts w:ascii="Consolas" w:hAnsi="Consolas" w:cs="Times New Roman"/>
          <w:color w:val="F39C12"/>
          <w:sz w:val="21"/>
          <w:szCs w:val="21"/>
        </w:rPr>
        <w:t>delay</w:t>
      </w:r>
      <w:proofErr w:type="spellEnd"/>
      <w:r w:rsidRPr="005719BD">
        <w:rPr>
          <w:rFonts w:ascii="Consolas" w:hAnsi="Consolas" w:cs="Times New Roman"/>
          <w:color w:val="DAE3E3"/>
          <w:sz w:val="21"/>
          <w:szCs w:val="21"/>
        </w:rPr>
        <w:t>(</w:t>
      </w:r>
      <w:proofErr w:type="gramEnd"/>
      <w:r w:rsidRPr="005719BD">
        <w:rPr>
          <w:rFonts w:ascii="Consolas" w:hAnsi="Consolas" w:cs="Times New Roman"/>
          <w:color w:val="7FCBCD"/>
          <w:sz w:val="21"/>
          <w:szCs w:val="21"/>
        </w:rPr>
        <w:t>500</w:t>
      </w:r>
      <w:r w:rsidRPr="005719BD">
        <w:rPr>
          <w:rFonts w:ascii="Consolas" w:hAnsi="Consolas" w:cs="Times New Roman"/>
          <w:color w:val="DAE3E3"/>
          <w:sz w:val="21"/>
          <w:szCs w:val="21"/>
        </w:rPr>
        <w:t>);</w:t>
      </w:r>
    </w:p>
    <w:p w14:paraId="0985A47D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 xml:space="preserve">  </w:t>
      </w:r>
    </w:p>
    <w:p w14:paraId="67040E7F" w14:textId="77777777" w:rsidR="005719BD" w:rsidRPr="005719BD" w:rsidRDefault="005719BD" w:rsidP="005719BD">
      <w:pPr>
        <w:shd w:val="clear" w:color="auto" w:fill="1F272A"/>
        <w:spacing w:line="285" w:lineRule="atLeast"/>
        <w:rPr>
          <w:rFonts w:ascii="Consolas" w:hAnsi="Consolas" w:cs="Times New Roman"/>
          <w:color w:val="DAE3E3"/>
          <w:sz w:val="21"/>
          <w:szCs w:val="21"/>
        </w:rPr>
      </w:pPr>
      <w:r w:rsidRPr="005719BD">
        <w:rPr>
          <w:rFonts w:ascii="Consolas" w:hAnsi="Consolas" w:cs="Times New Roman"/>
          <w:color w:val="DAE3E3"/>
          <w:sz w:val="21"/>
          <w:szCs w:val="21"/>
        </w:rPr>
        <w:t>}</w:t>
      </w:r>
    </w:p>
    <w:p w14:paraId="73255D8C" w14:textId="77777777" w:rsidR="00845BF2" w:rsidRPr="00DB6A1C" w:rsidRDefault="00845BF2" w:rsidP="00853CDE">
      <w:pPr>
        <w:pStyle w:val="Perusteksti"/>
      </w:pPr>
    </w:p>
    <w:sectPr w:rsidR="00845BF2" w:rsidRPr="00DB6A1C" w:rsidSect="00E45512">
      <w:headerReference w:type="first" r:id="rId35"/>
      <w:pgSz w:w="11906" w:h="16838" w:code="9"/>
      <w:pgMar w:top="1134" w:right="851" w:bottom="1418" w:left="2438" w:header="709" w:footer="709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CF669" w14:textId="77777777" w:rsidR="00E45512" w:rsidRDefault="00E45512">
      <w:r>
        <w:separator/>
      </w:r>
    </w:p>
  </w:endnote>
  <w:endnote w:type="continuationSeparator" w:id="0">
    <w:p w14:paraId="6D9BFF82" w14:textId="77777777" w:rsidR="00E45512" w:rsidRDefault="00E45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8D2E0" w14:textId="77777777" w:rsidR="00E45512" w:rsidRDefault="00E45512">
      <w:r>
        <w:separator/>
      </w:r>
    </w:p>
  </w:footnote>
  <w:footnote w:type="continuationSeparator" w:id="0">
    <w:p w14:paraId="481980E0" w14:textId="77777777" w:rsidR="00E45512" w:rsidRDefault="00E45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F4268" w14:textId="1C62C2FD" w:rsidR="00F814D0" w:rsidRDefault="00F814D0" w:rsidP="006B42E0">
    <w:pPr>
      <w:pStyle w:val="Yltunnist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AF6ED" w14:textId="286B86F6" w:rsidR="00F814D0" w:rsidRDefault="00E42CBE">
    <w:pPr>
      <w:pStyle w:val="Yltunnist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EFE1690" wp14:editId="0DB95830">
          <wp:simplePos x="0" y="0"/>
          <wp:positionH relativeFrom="column">
            <wp:posOffset>-1414780</wp:posOffset>
          </wp:positionH>
          <wp:positionV relativeFrom="paragraph">
            <wp:posOffset>-367665</wp:posOffset>
          </wp:positionV>
          <wp:extent cx="712130" cy="857250"/>
          <wp:effectExtent l="0" t="0" r="0" b="0"/>
          <wp:wrapTight wrapText="bothSides">
            <wp:wrapPolygon edited="0">
              <wp:start x="0" y="0"/>
              <wp:lineTo x="0" y="21120"/>
              <wp:lineTo x="20810" y="21120"/>
              <wp:lineTo x="2081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13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t xml:space="preserve"> </w:t>
    </w:r>
    <w:r w:rsidR="00F814D0">
      <w:rPr>
        <w:noProof/>
      </w:rPr>
      <w:drawing>
        <wp:anchor distT="0" distB="0" distL="114300" distR="114300" simplePos="0" relativeHeight="251659264" behindDoc="1" locked="0" layoutInCell="1" allowOverlap="1" wp14:anchorId="71E7EF80" wp14:editId="5E0A8206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2200275" cy="10744200"/>
          <wp:effectExtent l="0" t="0" r="9525" b="0"/>
          <wp:wrapNone/>
          <wp:docPr id="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hjaC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275" cy="10744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4D949" w14:textId="52CA4591" w:rsidR="00F814D0" w:rsidRDefault="00F814D0" w:rsidP="00211365">
    <w:pPr>
      <w:pStyle w:val="Yltunniste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9D34D" w14:textId="47134E93" w:rsidR="00F814D0" w:rsidRDefault="00F814D0" w:rsidP="00211365">
    <w:pPr>
      <w:pStyle w:val="Yltunnist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18544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0BAEC9" w14:textId="4EE4CF37" w:rsidR="00F814D0" w:rsidRDefault="00F814D0">
        <w:pPr>
          <w:pStyle w:val="Yltunnist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9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50058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CC2417" w14:textId="274A766A" w:rsidR="00F814D0" w:rsidRDefault="00F814D0">
        <w:pPr>
          <w:pStyle w:val="Yltunnist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93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7662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B2811A" w14:textId="289A5ACB" w:rsidR="00F814D0" w:rsidRDefault="00F814D0">
        <w:pPr>
          <w:pStyle w:val="Yltunniste"/>
          <w:jc w:val="right"/>
        </w:pPr>
        <w:r>
          <w:t xml:space="preserve">Liite 1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938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>/1</w:t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87218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9E1287" w14:textId="07EB4283" w:rsidR="00F814D0" w:rsidRDefault="00F814D0">
        <w:pPr>
          <w:pStyle w:val="Yltunniste"/>
          <w:jc w:val="right"/>
        </w:pPr>
        <w:r>
          <w:t xml:space="preserve">Liite 2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938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>/1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8480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1286A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6468B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5624A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EFCFF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7C0C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1C4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52AD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DAAD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AA3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C4AC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35B5919"/>
    <w:multiLevelType w:val="hybridMultilevel"/>
    <w:tmpl w:val="590A5632"/>
    <w:lvl w:ilvl="0" w:tplc="76BC939C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D7050D"/>
    <w:multiLevelType w:val="hybridMultilevel"/>
    <w:tmpl w:val="E17E26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4E7479"/>
    <w:multiLevelType w:val="hybridMultilevel"/>
    <w:tmpl w:val="3F8AE0D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7F534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8BB7F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D9A4A59"/>
    <w:multiLevelType w:val="hybridMultilevel"/>
    <w:tmpl w:val="B77E0B5A"/>
    <w:lvl w:ilvl="0" w:tplc="8E0E1D98">
      <w:start w:val="60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139B0"/>
    <w:multiLevelType w:val="multilevel"/>
    <w:tmpl w:val="E17E26DE"/>
    <w:numStyleLink w:val="Luettelo1"/>
  </w:abstractNum>
  <w:abstractNum w:abstractNumId="18" w15:restartNumberingAfterBreak="0">
    <w:nsid w:val="33F04645"/>
    <w:multiLevelType w:val="hybridMultilevel"/>
    <w:tmpl w:val="0D4C94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5429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FAE3571"/>
    <w:multiLevelType w:val="hybridMultilevel"/>
    <w:tmpl w:val="5994128C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6265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B7F0699"/>
    <w:multiLevelType w:val="hybridMultilevel"/>
    <w:tmpl w:val="A3F47B6E"/>
    <w:lvl w:ilvl="0" w:tplc="73E8E9EC">
      <w:start w:val="6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E37B7"/>
    <w:multiLevelType w:val="hybridMultilevel"/>
    <w:tmpl w:val="1EA63A1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C1F01"/>
    <w:multiLevelType w:val="hybridMultilevel"/>
    <w:tmpl w:val="39FA99A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15056"/>
    <w:multiLevelType w:val="hybridMultilevel"/>
    <w:tmpl w:val="7FDA47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FE2C3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D047BEB"/>
    <w:multiLevelType w:val="hybridMultilevel"/>
    <w:tmpl w:val="4BBE346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8A4611"/>
    <w:multiLevelType w:val="multilevel"/>
    <w:tmpl w:val="E17E26DE"/>
    <w:styleLink w:val="Luettelo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9283F"/>
    <w:multiLevelType w:val="multilevel"/>
    <w:tmpl w:val="21287EB2"/>
    <w:lvl w:ilvl="0">
      <w:start w:val="1"/>
      <w:numFmt w:val="decimal"/>
      <w:pStyle w:val="Otsikko1"/>
      <w:suff w:val="nothing"/>
      <w:lvlText w:val="%1  "/>
      <w:lvlJc w:val="left"/>
      <w:pPr>
        <w:ind w:left="716" w:hanging="432"/>
      </w:pPr>
      <w:rPr>
        <w:rFonts w:hint="default"/>
        <w:sz w:val="24"/>
        <w:szCs w:val="24"/>
      </w:rPr>
    </w:lvl>
    <w:lvl w:ilvl="1">
      <w:start w:val="1"/>
      <w:numFmt w:val="decimal"/>
      <w:pStyle w:val="Otsikko2"/>
      <w:suff w:val="nothing"/>
      <w:lvlText w:val="%1.%2  "/>
      <w:lvlJc w:val="left"/>
      <w:pPr>
        <w:ind w:left="1144" w:hanging="576"/>
      </w:pPr>
      <w:rPr>
        <w:rFonts w:ascii="Arial" w:hAnsi="Arial" w:hint="default"/>
        <w:sz w:val="24"/>
        <w:szCs w:val="24"/>
      </w:rPr>
    </w:lvl>
    <w:lvl w:ilvl="2">
      <w:start w:val="1"/>
      <w:numFmt w:val="decimal"/>
      <w:pStyle w:val="Otsikko3"/>
      <w:suff w:val="nothing"/>
      <w:lvlText w:val="%1.%2.%3  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pStyle w:val="Otsikko5"/>
      <w:lvlText w:val="%1.%2.%3.%4.%5"/>
      <w:lvlJc w:val="left"/>
      <w:pPr>
        <w:tabs>
          <w:tab w:val="num" w:pos="1292"/>
        </w:tabs>
        <w:ind w:left="1292" w:hanging="1008"/>
      </w:pPr>
      <w:rPr>
        <w:rFonts w:hint="default"/>
      </w:rPr>
    </w:lvl>
    <w:lvl w:ilvl="5">
      <w:start w:val="1"/>
      <w:numFmt w:val="decimal"/>
      <w:pStyle w:val="Otsikko6"/>
      <w:lvlText w:val="%1.%2.%3.%4.%5.%6"/>
      <w:lvlJc w:val="left"/>
      <w:pPr>
        <w:tabs>
          <w:tab w:val="num" w:pos="1436"/>
        </w:tabs>
        <w:ind w:left="1436" w:hanging="1152"/>
      </w:pPr>
      <w:rPr>
        <w:rFonts w:hint="default"/>
      </w:rPr>
    </w:lvl>
    <w:lvl w:ilvl="6">
      <w:start w:val="1"/>
      <w:numFmt w:val="decimal"/>
      <w:pStyle w:val="Otsikko7"/>
      <w:lvlText w:val="%1.%2.%3.%4.%5.%6.%7"/>
      <w:lvlJc w:val="left"/>
      <w:pPr>
        <w:tabs>
          <w:tab w:val="num" w:pos="1580"/>
        </w:tabs>
        <w:ind w:left="1580" w:hanging="1296"/>
      </w:pPr>
      <w:rPr>
        <w:rFonts w:hint="default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default"/>
      </w:rPr>
    </w:lvl>
  </w:abstractNum>
  <w:abstractNum w:abstractNumId="30" w15:restartNumberingAfterBreak="0">
    <w:nsid w:val="73E576F0"/>
    <w:multiLevelType w:val="hybridMultilevel"/>
    <w:tmpl w:val="39FA99A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4F07C5"/>
    <w:multiLevelType w:val="hybridMultilevel"/>
    <w:tmpl w:val="D8724D3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796401"/>
    <w:multiLevelType w:val="hybridMultilevel"/>
    <w:tmpl w:val="7BD28C84"/>
    <w:lvl w:ilvl="0" w:tplc="353C99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D0E70"/>
    <w:multiLevelType w:val="hybridMultilevel"/>
    <w:tmpl w:val="A5E24AD6"/>
    <w:lvl w:ilvl="0" w:tplc="DB5E23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05619">
    <w:abstractNumId w:val="29"/>
  </w:num>
  <w:num w:numId="2" w16cid:durableId="1044251742">
    <w:abstractNumId w:val="29"/>
  </w:num>
  <w:num w:numId="3" w16cid:durableId="1730881050">
    <w:abstractNumId w:val="29"/>
  </w:num>
  <w:num w:numId="4" w16cid:durableId="1603343435">
    <w:abstractNumId w:val="12"/>
  </w:num>
  <w:num w:numId="5" w16cid:durableId="175467642">
    <w:abstractNumId w:val="28"/>
  </w:num>
  <w:num w:numId="6" w16cid:durableId="2076317273">
    <w:abstractNumId w:val="17"/>
  </w:num>
  <w:num w:numId="7" w16cid:durableId="674915349">
    <w:abstractNumId w:val="9"/>
  </w:num>
  <w:num w:numId="8" w16cid:durableId="617109390">
    <w:abstractNumId w:val="7"/>
  </w:num>
  <w:num w:numId="9" w16cid:durableId="1914587385">
    <w:abstractNumId w:val="6"/>
  </w:num>
  <w:num w:numId="10" w16cid:durableId="1645429082">
    <w:abstractNumId w:val="5"/>
  </w:num>
  <w:num w:numId="11" w16cid:durableId="1248729374">
    <w:abstractNumId w:val="4"/>
  </w:num>
  <w:num w:numId="12" w16cid:durableId="1817915067">
    <w:abstractNumId w:val="8"/>
  </w:num>
  <w:num w:numId="13" w16cid:durableId="424573548">
    <w:abstractNumId w:val="3"/>
  </w:num>
  <w:num w:numId="14" w16cid:durableId="2114131130">
    <w:abstractNumId w:val="2"/>
  </w:num>
  <w:num w:numId="15" w16cid:durableId="539899539">
    <w:abstractNumId w:val="1"/>
  </w:num>
  <w:num w:numId="16" w16cid:durableId="2082098982">
    <w:abstractNumId w:val="0"/>
  </w:num>
  <w:num w:numId="17" w16cid:durableId="1819690193">
    <w:abstractNumId w:val="14"/>
  </w:num>
  <w:num w:numId="18" w16cid:durableId="286743941">
    <w:abstractNumId w:val="26"/>
  </w:num>
  <w:num w:numId="19" w16cid:durableId="178666911">
    <w:abstractNumId w:val="10"/>
  </w:num>
  <w:num w:numId="20" w16cid:durableId="1694839600">
    <w:abstractNumId w:val="21"/>
  </w:num>
  <w:num w:numId="21" w16cid:durableId="369376176">
    <w:abstractNumId w:val="15"/>
  </w:num>
  <w:num w:numId="22" w16cid:durableId="1121655318">
    <w:abstractNumId w:val="29"/>
  </w:num>
  <w:num w:numId="23" w16cid:durableId="1187138192">
    <w:abstractNumId w:val="29"/>
  </w:num>
  <w:num w:numId="24" w16cid:durableId="820270107">
    <w:abstractNumId w:val="29"/>
  </w:num>
  <w:num w:numId="25" w16cid:durableId="264923547">
    <w:abstractNumId w:val="19"/>
  </w:num>
  <w:num w:numId="26" w16cid:durableId="80875826">
    <w:abstractNumId w:val="29"/>
  </w:num>
  <w:num w:numId="27" w16cid:durableId="1033263399">
    <w:abstractNumId w:val="29"/>
  </w:num>
  <w:num w:numId="28" w16cid:durableId="2084985013">
    <w:abstractNumId w:val="29"/>
  </w:num>
  <w:num w:numId="29" w16cid:durableId="1161582418">
    <w:abstractNumId w:val="25"/>
  </w:num>
  <w:num w:numId="30" w16cid:durableId="271983623">
    <w:abstractNumId w:val="18"/>
  </w:num>
  <w:num w:numId="31" w16cid:durableId="1141191245">
    <w:abstractNumId w:val="13"/>
  </w:num>
  <w:num w:numId="32" w16cid:durableId="427046623">
    <w:abstractNumId w:val="32"/>
  </w:num>
  <w:num w:numId="33" w16cid:durableId="861209499">
    <w:abstractNumId w:val="30"/>
  </w:num>
  <w:num w:numId="34" w16cid:durableId="1158112975">
    <w:abstractNumId w:val="24"/>
  </w:num>
  <w:num w:numId="35" w16cid:durableId="550576335">
    <w:abstractNumId w:val="20"/>
  </w:num>
  <w:num w:numId="36" w16cid:durableId="1772047804">
    <w:abstractNumId w:val="27"/>
  </w:num>
  <w:num w:numId="37" w16cid:durableId="200677205">
    <w:abstractNumId w:val="31"/>
  </w:num>
  <w:num w:numId="38" w16cid:durableId="1543983374">
    <w:abstractNumId w:val="29"/>
  </w:num>
  <w:num w:numId="39" w16cid:durableId="2060471319">
    <w:abstractNumId w:val="29"/>
  </w:num>
  <w:num w:numId="40" w16cid:durableId="232812561">
    <w:abstractNumId w:val="23"/>
  </w:num>
  <w:num w:numId="41" w16cid:durableId="1860309473">
    <w:abstractNumId w:val="11"/>
  </w:num>
  <w:num w:numId="42" w16cid:durableId="232858885">
    <w:abstractNumId w:val="22"/>
  </w:num>
  <w:num w:numId="43" w16cid:durableId="1595018471">
    <w:abstractNumId w:val="16"/>
  </w:num>
  <w:num w:numId="44" w16cid:durableId="21155941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fi-FI" w:vendorID="64" w:dllVersion="0" w:nlCheck="1" w:checkStyle="0"/>
  <w:activeWritingStyle w:appName="MSWord" w:lang="en-US" w:vendorID="64" w:dllVersion="0" w:nlCheck="1" w:checkStyle="1"/>
  <w:activeWritingStyle w:appName="MSWord" w:lang="en-US" w:vendorID="64" w:dllVersion="6" w:nlCheck="1" w:checkStyle="1"/>
  <w:activeWritingStyle w:appName="MSWord" w:lang="fi-FI" w:vendorID="64" w:dllVersion="6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enforcement="0"/>
  <w:defaultTabStop w:val="720"/>
  <w:hyphenationZone w:val="3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0F5"/>
    <w:rsid w:val="0000085C"/>
    <w:rsid w:val="000022C0"/>
    <w:rsid w:val="00002996"/>
    <w:rsid w:val="00005448"/>
    <w:rsid w:val="00006FA9"/>
    <w:rsid w:val="00012614"/>
    <w:rsid w:val="00015DD9"/>
    <w:rsid w:val="00020862"/>
    <w:rsid w:val="0002425A"/>
    <w:rsid w:val="00027319"/>
    <w:rsid w:val="000307ED"/>
    <w:rsid w:val="00030E8E"/>
    <w:rsid w:val="0003628F"/>
    <w:rsid w:val="00052EEE"/>
    <w:rsid w:val="0005333A"/>
    <w:rsid w:val="000653B4"/>
    <w:rsid w:val="00067A76"/>
    <w:rsid w:val="00067E2B"/>
    <w:rsid w:val="0007173C"/>
    <w:rsid w:val="00081EE0"/>
    <w:rsid w:val="00086A29"/>
    <w:rsid w:val="00087306"/>
    <w:rsid w:val="00087EB6"/>
    <w:rsid w:val="00095369"/>
    <w:rsid w:val="00095B1B"/>
    <w:rsid w:val="00095DE9"/>
    <w:rsid w:val="00097FB7"/>
    <w:rsid w:val="000A1CC3"/>
    <w:rsid w:val="000A2394"/>
    <w:rsid w:val="000A3B49"/>
    <w:rsid w:val="000A41C6"/>
    <w:rsid w:val="000A5835"/>
    <w:rsid w:val="000A7104"/>
    <w:rsid w:val="000A7943"/>
    <w:rsid w:val="000A7E08"/>
    <w:rsid w:val="000B1322"/>
    <w:rsid w:val="000B16BA"/>
    <w:rsid w:val="000B2391"/>
    <w:rsid w:val="000B391C"/>
    <w:rsid w:val="000B447E"/>
    <w:rsid w:val="000B5532"/>
    <w:rsid w:val="000B5788"/>
    <w:rsid w:val="000B62E3"/>
    <w:rsid w:val="000C2C44"/>
    <w:rsid w:val="000C3A6D"/>
    <w:rsid w:val="000C4496"/>
    <w:rsid w:val="000C65FF"/>
    <w:rsid w:val="000C7A42"/>
    <w:rsid w:val="000D1133"/>
    <w:rsid w:val="000D31F4"/>
    <w:rsid w:val="000D58C6"/>
    <w:rsid w:val="000D6B3C"/>
    <w:rsid w:val="000D758D"/>
    <w:rsid w:val="000E19ED"/>
    <w:rsid w:val="000F0BE5"/>
    <w:rsid w:val="000F170E"/>
    <w:rsid w:val="000F23A4"/>
    <w:rsid w:val="000F32C2"/>
    <w:rsid w:val="000F73F6"/>
    <w:rsid w:val="00100D40"/>
    <w:rsid w:val="00102454"/>
    <w:rsid w:val="00105BA6"/>
    <w:rsid w:val="001064AD"/>
    <w:rsid w:val="0010749A"/>
    <w:rsid w:val="001117EF"/>
    <w:rsid w:val="0011340E"/>
    <w:rsid w:val="00115947"/>
    <w:rsid w:val="00115E79"/>
    <w:rsid w:val="0012370C"/>
    <w:rsid w:val="00131E51"/>
    <w:rsid w:val="00134C73"/>
    <w:rsid w:val="00136C7E"/>
    <w:rsid w:val="00137387"/>
    <w:rsid w:val="00142467"/>
    <w:rsid w:val="00143EFF"/>
    <w:rsid w:val="001473E2"/>
    <w:rsid w:val="00150334"/>
    <w:rsid w:val="001508C9"/>
    <w:rsid w:val="00150C9A"/>
    <w:rsid w:val="0015151F"/>
    <w:rsid w:val="001538A6"/>
    <w:rsid w:val="001564B8"/>
    <w:rsid w:val="00165F80"/>
    <w:rsid w:val="00170EF9"/>
    <w:rsid w:val="00171D3A"/>
    <w:rsid w:val="00173A6A"/>
    <w:rsid w:val="00176290"/>
    <w:rsid w:val="001778C5"/>
    <w:rsid w:val="00182B54"/>
    <w:rsid w:val="00183AEC"/>
    <w:rsid w:val="00187ABE"/>
    <w:rsid w:val="00197264"/>
    <w:rsid w:val="001A58CA"/>
    <w:rsid w:val="001A6072"/>
    <w:rsid w:val="001A6DF0"/>
    <w:rsid w:val="001A7904"/>
    <w:rsid w:val="001A7FE5"/>
    <w:rsid w:val="001B1091"/>
    <w:rsid w:val="001B1F3A"/>
    <w:rsid w:val="001B5AFA"/>
    <w:rsid w:val="001B5B86"/>
    <w:rsid w:val="001B7B07"/>
    <w:rsid w:val="001C0C0F"/>
    <w:rsid w:val="001C65DC"/>
    <w:rsid w:val="001D24CF"/>
    <w:rsid w:val="001E15B4"/>
    <w:rsid w:val="001E6600"/>
    <w:rsid w:val="001F1ACC"/>
    <w:rsid w:val="001F3F95"/>
    <w:rsid w:val="001F5E90"/>
    <w:rsid w:val="001F7083"/>
    <w:rsid w:val="00200E08"/>
    <w:rsid w:val="00205361"/>
    <w:rsid w:val="002067EF"/>
    <w:rsid w:val="0020733C"/>
    <w:rsid w:val="00211365"/>
    <w:rsid w:val="00213951"/>
    <w:rsid w:val="0021421C"/>
    <w:rsid w:val="00214EFF"/>
    <w:rsid w:val="00215E15"/>
    <w:rsid w:val="00217ED3"/>
    <w:rsid w:val="0022179A"/>
    <w:rsid w:val="00221A21"/>
    <w:rsid w:val="002239CA"/>
    <w:rsid w:val="00227CE6"/>
    <w:rsid w:val="002324C6"/>
    <w:rsid w:val="00234C9F"/>
    <w:rsid w:val="00235C41"/>
    <w:rsid w:val="00237D9F"/>
    <w:rsid w:val="0024121E"/>
    <w:rsid w:val="002417B8"/>
    <w:rsid w:val="002427B8"/>
    <w:rsid w:val="002434C5"/>
    <w:rsid w:val="00247DE7"/>
    <w:rsid w:val="002516AB"/>
    <w:rsid w:val="00251EAB"/>
    <w:rsid w:val="00253E46"/>
    <w:rsid w:val="00255A7C"/>
    <w:rsid w:val="002563DE"/>
    <w:rsid w:val="002577D9"/>
    <w:rsid w:val="0026085D"/>
    <w:rsid w:val="00260B29"/>
    <w:rsid w:val="00261FA4"/>
    <w:rsid w:val="00272326"/>
    <w:rsid w:val="00282D50"/>
    <w:rsid w:val="002A0F31"/>
    <w:rsid w:val="002A503A"/>
    <w:rsid w:val="002A5181"/>
    <w:rsid w:val="002A51B8"/>
    <w:rsid w:val="002A72F5"/>
    <w:rsid w:val="002B3B62"/>
    <w:rsid w:val="002B52A8"/>
    <w:rsid w:val="002B5E4A"/>
    <w:rsid w:val="002B7FC6"/>
    <w:rsid w:val="002C2D57"/>
    <w:rsid w:val="002C644B"/>
    <w:rsid w:val="002C6CA0"/>
    <w:rsid w:val="002D11A0"/>
    <w:rsid w:val="002D1AB8"/>
    <w:rsid w:val="002D2079"/>
    <w:rsid w:val="002D3CCD"/>
    <w:rsid w:val="002D5544"/>
    <w:rsid w:val="002D5628"/>
    <w:rsid w:val="002D71E3"/>
    <w:rsid w:val="002E06F7"/>
    <w:rsid w:val="002E39E4"/>
    <w:rsid w:val="002E472C"/>
    <w:rsid w:val="002F00E2"/>
    <w:rsid w:val="002F0EDC"/>
    <w:rsid w:val="002F1F34"/>
    <w:rsid w:val="002F39D5"/>
    <w:rsid w:val="002F5881"/>
    <w:rsid w:val="00300A49"/>
    <w:rsid w:val="00301BDD"/>
    <w:rsid w:val="003052AA"/>
    <w:rsid w:val="003076BC"/>
    <w:rsid w:val="00312540"/>
    <w:rsid w:val="00312D91"/>
    <w:rsid w:val="0031364B"/>
    <w:rsid w:val="00313AB9"/>
    <w:rsid w:val="003158FC"/>
    <w:rsid w:val="003177ED"/>
    <w:rsid w:val="00317BDA"/>
    <w:rsid w:val="00320A98"/>
    <w:rsid w:val="00321675"/>
    <w:rsid w:val="00322B88"/>
    <w:rsid w:val="0032555E"/>
    <w:rsid w:val="00327346"/>
    <w:rsid w:val="003352D9"/>
    <w:rsid w:val="00341F28"/>
    <w:rsid w:val="003420C9"/>
    <w:rsid w:val="003442CA"/>
    <w:rsid w:val="00344D33"/>
    <w:rsid w:val="00345323"/>
    <w:rsid w:val="003456EF"/>
    <w:rsid w:val="0034574B"/>
    <w:rsid w:val="003461B3"/>
    <w:rsid w:val="00347BCC"/>
    <w:rsid w:val="00350417"/>
    <w:rsid w:val="00351B84"/>
    <w:rsid w:val="003553B2"/>
    <w:rsid w:val="003578A9"/>
    <w:rsid w:val="00360606"/>
    <w:rsid w:val="0036250D"/>
    <w:rsid w:val="003627DB"/>
    <w:rsid w:val="00367326"/>
    <w:rsid w:val="00370AC0"/>
    <w:rsid w:val="003725EE"/>
    <w:rsid w:val="0037770C"/>
    <w:rsid w:val="00377C17"/>
    <w:rsid w:val="00382782"/>
    <w:rsid w:val="003833F7"/>
    <w:rsid w:val="00383AB3"/>
    <w:rsid w:val="003856D0"/>
    <w:rsid w:val="00385D24"/>
    <w:rsid w:val="003915BA"/>
    <w:rsid w:val="00393739"/>
    <w:rsid w:val="00393B93"/>
    <w:rsid w:val="00397144"/>
    <w:rsid w:val="00397D2F"/>
    <w:rsid w:val="003A4038"/>
    <w:rsid w:val="003A4605"/>
    <w:rsid w:val="003A4FFE"/>
    <w:rsid w:val="003A6312"/>
    <w:rsid w:val="003A6578"/>
    <w:rsid w:val="003A683A"/>
    <w:rsid w:val="003B2907"/>
    <w:rsid w:val="003B317A"/>
    <w:rsid w:val="003B52B0"/>
    <w:rsid w:val="003B6D4D"/>
    <w:rsid w:val="003B764F"/>
    <w:rsid w:val="003C2495"/>
    <w:rsid w:val="003C2E1B"/>
    <w:rsid w:val="003C36AA"/>
    <w:rsid w:val="003C4D8E"/>
    <w:rsid w:val="003C51AF"/>
    <w:rsid w:val="003D061E"/>
    <w:rsid w:val="003D09A7"/>
    <w:rsid w:val="003D2076"/>
    <w:rsid w:val="003D39A5"/>
    <w:rsid w:val="003D4C57"/>
    <w:rsid w:val="003D7542"/>
    <w:rsid w:val="003E1FD5"/>
    <w:rsid w:val="003E2762"/>
    <w:rsid w:val="003E2957"/>
    <w:rsid w:val="003E39BE"/>
    <w:rsid w:val="003E3DC1"/>
    <w:rsid w:val="003E7C1D"/>
    <w:rsid w:val="003F114E"/>
    <w:rsid w:val="003F1AE7"/>
    <w:rsid w:val="003F2CFA"/>
    <w:rsid w:val="003F397A"/>
    <w:rsid w:val="003F62CA"/>
    <w:rsid w:val="003F651C"/>
    <w:rsid w:val="003F6F50"/>
    <w:rsid w:val="00400B6C"/>
    <w:rsid w:val="004078B6"/>
    <w:rsid w:val="004154E9"/>
    <w:rsid w:val="004213DD"/>
    <w:rsid w:val="00432989"/>
    <w:rsid w:val="0043334A"/>
    <w:rsid w:val="00433442"/>
    <w:rsid w:val="00434B1C"/>
    <w:rsid w:val="00436A14"/>
    <w:rsid w:val="00440352"/>
    <w:rsid w:val="004434F2"/>
    <w:rsid w:val="00444104"/>
    <w:rsid w:val="0044414D"/>
    <w:rsid w:val="00445057"/>
    <w:rsid w:val="00445FF8"/>
    <w:rsid w:val="0044603D"/>
    <w:rsid w:val="00452074"/>
    <w:rsid w:val="00454FA3"/>
    <w:rsid w:val="00472AA9"/>
    <w:rsid w:val="00474449"/>
    <w:rsid w:val="00475D9F"/>
    <w:rsid w:val="00475E0F"/>
    <w:rsid w:val="00476828"/>
    <w:rsid w:val="00483553"/>
    <w:rsid w:val="00485299"/>
    <w:rsid w:val="00485519"/>
    <w:rsid w:val="0048631F"/>
    <w:rsid w:val="004865A9"/>
    <w:rsid w:val="004979FB"/>
    <w:rsid w:val="004A0268"/>
    <w:rsid w:val="004A1C58"/>
    <w:rsid w:val="004B05D8"/>
    <w:rsid w:val="004B0761"/>
    <w:rsid w:val="004C3219"/>
    <w:rsid w:val="004C4E98"/>
    <w:rsid w:val="004C65F3"/>
    <w:rsid w:val="004D1080"/>
    <w:rsid w:val="004D4262"/>
    <w:rsid w:val="004D565C"/>
    <w:rsid w:val="004D5C40"/>
    <w:rsid w:val="004D6612"/>
    <w:rsid w:val="004E1DA7"/>
    <w:rsid w:val="004E267A"/>
    <w:rsid w:val="004E41F5"/>
    <w:rsid w:val="004E625A"/>
    <w:rsid w:val="004E757B"/>
    <w:rsid w:val="004E7B8B"/>
    <w:rsid w:val="004F25D0"/>
    <w:rsid w:val="004F2F26"/>
    <w:rsid w:val="004F3C13"/>
    <w:rsid w:val="004F6A91"/>
    <w:rsid w:val="004F7552"/>
    <w:rsid w:val="0050052A"/>
    <w:rsid w:val="00504F2B"/>
    <w:rsid w:val="00506D1D"/>
    <w:rsid w:val="005078AC"/>
    <w:rsid w:val="00511679"/>
    <w:rsid w:val="00515364"/>
    <w:rsid w:val="00516B80"/>
    <w:rsid w:val="0052619B"/>
    <w:rsid w:val="00532053"/>
    <w:rsid w:val="0053495F"/>
    <w:rsid w:val="00535C34"/>
    <w:rsid w:val="00541023"/>
    <w:rsid w:val="00541971"/>
    <w:rsid w:val="005459BF"/>
    <w:rsid w:val="00550887"/>
    <w:rsid w:val="005514B4"/>
    <w:rsid w:val="005544C1"/>
    <w:rsid w:val="00554AD5"/>
    <w:rsid w:val="005555A0"/>
    <w:rsid w:val="00560D58"/>
    <w:rsid w:val="00561444"/>
    <w:rsid w:val="005649EC"/>
    <w:rsid w:val="0056773B"/>
    <w:rsid w:val="005719BD"/>
    <w:rsid w:val="0057681C"/>
    <w:rsid w:val="00576C33"/>
    <w:rsid w:val="00580CFE"/>
    <w:rsid w:val="005829CA"/>
    <w:rsid w:val="00582F06"/>
    <w:rsid w:val="0058304D"/>
    <w:rsid w:val="00584A26"/>
    <w:rsid w:val="00592A6C"/>
    <w:rsid w:val="005943D9"/>
    <w:rsid w:val="00595201"/>
    <w:rsid w:val="0059544E"/>
    <w:rsid w:val="005971F2"/>
    <w:rsid w:val="00597417"/>
    <w:rsid w:val="005A21EA"/>
    <w:rsid w:val="005A6B66"/>
    <w:rsid w:val="005B6BFB"/>
    <w:rsid w:val="005B75E5"/>
    <w:rsid w:val="005C11C6"/>
    <w:rsid w:val="005C13C4"/>
    <w:rsid w:val="005C1F99"/>
    <w:rsid w:val="005C21B9"/>
    <w:rsid w:val="005C3DA3"/>
    <w:rsid w:val="005C3E35"/>
    <w:rsid w:val="005C406B"/>
    <w:rsid w:val="005C4F23"/>
    <w:rsid w:val="005C54E9"/>
    <w:rsid w:val="005C5583"/>
    <w:rsid w:val="005C5987"/>
    <w:rsid w:val="005C60F5"/>
    <w:rsid w:val="005C7D70"/>
    <w:rsid w:val="005D0328"/>
    <w:rsid w:val="005D07B6"/>
    <w:rsid w:val="005D0AA8"/>
    <w:rsid w:val="005D1083"/>
    <w:rsid w:val="005E4EC5"/>
    <w:rsid w:val="005E72C3"/>
    <w:rsid w:val="005F1B5A"/>
    <w:rsid w:val="00601664"/>
    <w:rsid w:val="006102F7"/>
    <w:rsid w:val="006103BE"/>
    <w:rsid w:val="006104BB"/>
    <w:rsid w:val="00611DE6"/>
    <w:rsid w:val="0061540D"/>
    <w:rsid w:val="00616AB0"/>
    <w:rsid w:val="00616CA1"/>
    <w:rsid w:val="00617F92"/>
    <w:rsid w:val="00620593"/>
    <w:rsid w:val="00620B3A"/>
    <w:rsid w:val="00620CB1"/>
    <w:rsid w:val="006210CF"/>
    <w:rsid w:val="00625223"/>
    <w:rsid w:val="00631120"/>
    <w:rsid w:val="0064233F"/>
    <w:rsid w:val="006442BA"/>
    <w:rsid w:val="006540AB"/>
    <w:rsid w:val="006551B7"/>
    <w:rsid w:val="00656056"/>
    <w:rsid w:val="00656D4D"/>
    <w:rsid w:val="00663FD3"/>
    <w:rsid w:val="00667855"/>
    <w:rsid w:val="00671D04"/>
    <w:rsid w:val="0067375E"/>
    <w:rsid w:val="00676DA2"/>
    <w:rsid w:val="0068109C"/>
    <w:rsid w:val="00683879"/>
    <w:rsid w:val="00684F70"/>
    <w:rsid w:val="00686767"/>
    <w:rsid w:val="00692030"/>
    <w:rsid w:val="0069481C"/>
    <w:rsid w:val="0069519F"/>
    <w:rsid w:val="00696F62"/>
    <w:rsid w:val="006A1090"/>
    <w:rsid w:val="006A1790"/>
    <w:rsid w:val="006A52C1"/>
    <w:rsid w:val="006A68D0"/>
    <w:rsid w:val="006B1553"/>
    <w:rsid w:val="006B42E0"/>
    <w:rsid w:val="006B5E34"/>
    <w:rsid w:val="006C2582"/>
    <w:rsid w:val="006C4C10"/>
    <w:rsid w:val="006C6384"/>
    <w:rsid w:val="006C733F"/>
    <w:rsid w:val="006C7AA4"/>
    <w:rsid w:val="006D0A91"/>
    <w:rsid w:val="006E43ED"/>
    <w:rsid w:val="006E4E89"/>
    <w:rsid w:val="006E6338"/>
    <w:rsid w:val="006F12F4"/>
    <w:rsid w:val="006F3985"/>
    <w:rsid w:val="006F5F7B"/>
    <w:rsid w:val="00703604"/>
    <w:rsid w:val="00703D91"/>
    <w:rsid w:val="007046DD"/>
    <w:rsid w:val="007053D4"/>
    <w:rsid w:val="00706112"/>
    <w:rsid w:val="0071216D"/>
    <w:rsid w:val="007151FF"/>
    <w:rsid w:val="007177B4"/>
    <w:rsid w:val="0072439E"/>
    <w:rsid w:val="007259C4"/>
    <w:rsid w:val="007267BC"/>
    <w:rsid w:val="00732345"/>
    <w:rsid w:val="0073411E"/>
    <w:rsid w:val="007362A7"/>
    <w:rsid w:val="007370EE"/>
    <w:rsid w:val="00737395"/>
    <w:rsid w:val="0074119B"/>
    <w:rsid w:val="00741582"/>
    <w:rsid w:val="0074163B"/>
    <w:rsid w:val="00743681"/>
    <w:rsid w:val="00744640"/>
    <w:rsid w:val="00745B86"/>
    <w:rsid w:val="00746CE2"/>
    <w:rsid w:val="00750B97"/>
    <w:rsid w:val="00750F19"/>
    <w:rsid w:val="007518A2"/>
    <w:rsid w:val="00751EFE"/>
    <w:rsid w:val="007530F9"/>
    <w:rsid w:val="0075418B"/>
    <w:rsid w:val="00754CE2"/>
    <w:rsid w:val="00755243"/>
    <w:rsid w:val="00755881"/>
    <w:rsid w:val="00756F69"/>
    <w:rsid w:val="007634BE"/>
    <w:rsid w:val="007647BA"/>
    <w:rsid w:val="00765A75"/>
    <w:rsid w:val="00771BA7"/>
    <w:rsid w:val="007737A2"/>
    <w:rsid w:val="00777AB5"/>
    <w:rsid w:val="00777CBC"/>
    <w:rsid w:val="00783687"/>
    <w:rsid w:val="00793116"/>
    <w:rsid w:val="00795673"/>
    <w:rsid w:val="007957A4"/>
    <w:rsid w:val="007966CC"/>
    <w:rsid w:val="00797410"/>
    <w:rsid w:val="007A1034"/>
    <w:rsid w:val="007A1952"/>
    <w:rsid w:val="007A4FE0"/>
    <w:rsid w:val="007A75AE"/>
    <w:rsid w:val="007B14D7"/>
    <w:rsid w:val="007B51FF"/>
    <w:rsid w:val="007B5537"/>
    <w:rsid w:val="007B598B"/>
    <w:rsid w:val="007B70A1"/>
    <w:rsid w:val="007C0537"/>
    <w:rsid w:val="007C377D"/>
    <w:rsid w:val="007C45D8"/>
    <w:rsid w:val="007C5418"/>
    <w:rsid w:val="007C56B0"/>
    <w:rsid w:val="007C5E35"/>
    <w:rsid w:val="007C5FCD"/>
    <w:rsid w:val="007C620A"/>
    <w:rsid w:val="007C6D90"/>
    <w:rsid w:val="007C77FB"/>
    <w:rsid w:val="007D02FB"/>
    <w:rsid w:val="007D1E83"/>
    <w:rsid w:val="007D43AF"/>
    <w:rsid w:val="007D6D34"/>
    <w:rsid w:val="007D7823"/>
    <w:rsid w:val="007E2DF1"/>
    <w:rsid w:val="007E4B65"/>
    <w:rsid w:val="007E5028"/>
    <w:rsid w:val="007F5D66"/>
    <w:rsid w:val="007F69AD"/>
    <w:rsid w:val="007F7EE3"/>
    <w:rsid w:val="00800B23"/>
    <w:rsid w:val="00801416"/>
    <w:rsid w:val="00803F25"/>
    <w:rsid w:val="00804B48"/>
    <w:rsid w:val="00810AA2"/>
    <w:rsid w:val="0081699D"/>
    <w:rsid w:val="00817784"/>
    <w:rsid w:val="00820747"/>
    <w:rsid w:val="008215E6"/>
    <w:rsid w:val="0082197D"/>
    <w:rsid w:val="00824655"/>
    <w:rsid w:val="008275A3"/>
    <w:rsid w:val="008316E4"/>
    <w:rsid w:val="0083660D"/>
    <w:rsid w:val="00843B9F"/>
    <w:rsid w:val="00843D34"/>
    <w:rsid w:val="00844BEC"/>
    <w:rsid w:val="00845BF2"/>
    <w:rsid w:val="00845F5F"/>
    <w:rsid w:val="00850DE7"/>
    <w:rsid w:val="00853CDE"/>
    <w:rsid w:val="00854366"/>
    <w:rsid w:val="00857B79"/>
    <w:rsid w:val="0086048B"/>
    <w:rsid w:val="00862904"/>
    <w:rsid w:val="00864A0D"/>
    <w:rsid w:val="00870029"/>
    <w:rsid w:val="0087026E"/>
    <w:rsid w:val="00870F6F"/>
    <w:rsid w:val="00871EB9"/>
    <w:rsid w:val="00876762"/>
    <w:rsid w:val="008806C0"/>
    <w:rsid w:val="008811C5"/>
    <w:rsid w:val="00883342"/>
    <w:rsid w:val="00884914"/>
    <w:rsid w:val="00885941"/>
    <w:rsid w:val="00892A39"/>
    <w:rsid w:val="00895A04"/>
    <w:rsid w:val="0089664E"/>
    <w:rsid w:val="008A534B"/>
    <w:rsid w:val="008A53A5"/>
    <w:rsid w:val="008A6CEE"/>
    <w:rsid w:val="008B0BE3"/>
    <w:rsid w:val="008B3EC4"/>
    <w:rsid w:val="008B563F"/>
    <w:rsid w:val="008B741A"/>
    <w:rsid w:val="008C3AD7"/>
    <w:rsid w:val="008C5C5D"/>
    <w:rsid w:val="008C736E"/>
    <w:rsid w:val="008D0E0A"/>
    <w:rsid w:val="008D2F5D"/>
    <w:rsid w:val="008D42F0"/>
    <w:rsid w:val="008E38A2"/>
    <w:rsid w:val="008E3D2F"/>
    <w:rsid w:val="008E3FB4"/>
    <w:rsid w:val="008E4918"/>
    <w:rsid w:val="008E5F49"/>
    <w:rsid w:val="008E74B1"/>
    <w:rsid w:val="008E75D2"/>
    <w:rsid w:val="008F45A2"/>
    <w:rsid w:val="008F6115"/>
    <w:rsid w:val="00901EFA"/>
    <w:rsid w:val="0090413D"/>
    <w:rsid w:val="00910C6F"/>
    <w:rsid w:val="00911A22"/>
    <w:rsid w:val="00912A8A"/>
    <w:rsid w:val="009147C1"/>
    <w:rsid w:val="00917920"/>
    <w:rsid w:val="00921BBB"/>
    <w:rsid w:val="00923741"/>
    <w:rsid w:val="0092599C"/>
    <w:rsid w:val="00926296"/>
    <w:rsid w:val="00927101"/>
    <w:rsid w:val="00930C2D"/>
    <w:rsid w:val="00931D0C"/>
    <w:rsid w:val="00932FF9"/>
    <w:rsid w:val="00933A40"/>
    <w:rsid w:val="0093458F"/>
    <w:rsid w:val="009376AD"/>
    <w:rsid w:val="00943B04"/>
    <w:rsid w:val="00953B6B"/>
    <w:rsid w:val="009546F8"/>
    <w:rsid w:val="009602A9"/>
    <w:rsid w:val="00970512"/>
    <w:rsid w:val="0097208D"/>
    <w:rsid w:val="009735AB"/>
    <w:rsid w:val="00974CE6"/>
    <w:rsid w:val="009767E9"/>
    <w:rsid w:val="00976E9D"/>
    <w:rsid w:val="00983442"/>
    <w:rsid w:val="009870A3"/>
    <w:rsid w:val="00990439"/>
    <w:rsid w:val="00994DC9"/>
    <w:rsid w:val="00995549"/>
    <w:rsid w:val="00995A91"/>
    <w:rsid w:val="00995E3D"/>
    <w:rsid w:val="009960F3"/>
    <w:rsid w:val="0099765B"/>
    <w:rsid w:val="009A1246"/>
    <w:rsid w:val="009A3996"/>
    <w:rsid w:val="009A4F1A"/>
    <w:rsid w:val="009B149E"/>
    <w:rsid w:val="009B1D0E"/>
    <w:rsid w:val="009B238E"/>
    <w:rsid w:val="009B410D"/>
    <w:rsid w:val="009B53A4"/>
    <w:rsid w:val="009B78B1"/>
    <w:rsid w:val="009C7767"/>
    <w:rsid w:val="009D3CF1"/>
    <w:rsid w:val="009D5A06"/>
    <w:rsid w:val="009E37E6"/>
    <w:rsid w:val="009E4730"/>
    <w:rsid w:val="009E6FBA"/>
    <w:rsid w:val="009E7BF2"/>
    <w:rsid w:val="009F080D"/>
    <w:rsid w:val="009F0B9A"/>
    <w:rsid w:val="009F40BE"/>
    <w:rsid w:val="009F5BCC"/>
    <w:rsid w:val="009F68BB"/>
    <w:rsid w:val="00A024D8"/>
    <w:rsid w:val="00A02F52"/>
    <w:rsid w:val="00A06A4E"/>
    <w:rsid w:val="00A07499"/>
    <w:rsid w:val="00A10158"/>
    <w:rsid w:val="00A10BE0"/>
    <w:rsid w:val="00A11F56"/>
    <w:rsid w:val="00A13FEC"/>
    <w:rsid w:val="00A176FE"/>
    <w:rsid w:val="00A17959"/>
    <w:rsid w:val="00A21566"/>
    <w:rsid w:val="00A2419E"/>
    <w:rsid w:val="00A260C4"/>
    <w:rsid w:val="00A30F61"/>
    <w:rsid w:val="00A30FA6"/>
    <w:rsid w:val="00A31099"/>
    <w:rsid w:val="00A32599"/>
    <w:rsid w:val="00A32D16"/>
    <w:rsid w:val="00A337C7"/>
    <w:rsid w:val="00A36DCB"/>
    <w:rsid w:val="00A3729F"/>
    <w:rsid w:val="00A44494"/>
    <w:rsid w:val="00A4633A"/>
    <w:rsid w:val="00A50AA1"/>
    <w:rsid w:val="00A531C3"/>
    <w:rsid w:val="00A55846"/>
    <w:rsid w:val="00A558DA"/>
    <w:rsid w:val="00A55C05"/>
    <w:rsid w:val="00A56277"/>
    <w:rsid w:val="00A71411"/>
    <w:rsid w:val="00A72CC8"/>
    <w:rsid w:val="00A74391"/>
    <w:rsid w:val="00A76CAC"/>
    <w:rsid w:val="00A77453"/>
    <w:rsid w:val="00A81AE6"/>
    <w:rsid w:val="00A81EA2"/>
    <w:rsid w:val="00A83226"/>
    <w:rsid w:val="00A83BA3"/>
    <w:rsid w:val="00A867E9"/>
    <w:rsid w:val="00A90FFA"/>
    <w:rsid w:val="00A926F3"/>
    <w:rsid w:val="00A93EBE"/>
    <w:rsid w:val="00A95A6F"/>
    <w:rsid w:val="00AA2C1F"/>
    <w:rsid w:val="00AB0D10"/>
    <w:rsid w:val="00AB114F"/>
    <w:rsid w:val="00AB133C"/>
    <w:rsid w:val="00AB4E1F"/>
    <w:rsid w:val="00AB67C4"/>
    <w:rsid w:val="00AC2786"/>
    <w:rsid w:val="00AC48B0"/>
    <w:rsid w:val="00AC4C76"/>
    <w:rsid w:val="00AD2E30"/>
    <w:rsid w:val="00AD4250"/>
    <w:rsid w:val="00AD66DC"/>
    <w:rsid w:val="00AD76BF"/>
    <w:rsid w:val="00AE2484"/>
    <w:rsid w:val="00AE2B77"/>
    <w:rsid w:val="00AE77C3"/>
    <w:rsid w:val="00AE7C76"/>
    <w:rsid w:val="00AF18C0"/>
    <w:rsid w:val="00AF234A"/>
    <w:rsid w:val="00AF463B"/>
    <w:rsid w:val="00AF4686"/>
    <w:rsid w:val="00AF4BA5"/>
    <w:rsid w:val="00AF5B9D"/>
    <w:rsid w:val="00B01B8A"/>
    <w:rsid w:val="00B01EA5"/>
    <w:rsid w:val="00B03BD9"/>
    <w:rsid w:val="00B03CDF"/>
    <w:rsid w:val="00B041EA"/>
    <w:rsid w:val="00B06F3D"/>
    <w:rsid w:val="00B1039C"/>
    <w:rsid w:val="00B141B4"/>
    <w:rsid w:val="00B15D4E"/>
    <w:rsid w:val="00B16DE0"/>
    <w:rsid w:val="00B211C7"/>
    <w:rsid w:val="00B226A7"/>
    <w:rsid w:val="00B30A75"/>
    <w:rsid w:val="00B3331A"/>
    <w:rsid w:val="00B34464"/>
    <w:rsid w:val="00B35C07"/>
    <w:rsid w:val="00B47621"/>
    <w:rsid w:val="00B50778"/>
    <w:rsid w:val="00B54918"/>
    <w:rsid w:val="00B560D5"/>
    <w:rsid w:val="00B63C8A"/>
    <w:rsid w:val="00B673A7"/>
    <w:rsid w:val="00B80871"/>
    <w:rsid w:val="00B82B66"/>
    <w:rsid w:val="00B84C00"/>
    <w:rsid w:val="00B87F62"/>
    <w:rsid w:val="00B9146F"/>
    <w:rsid w:val="00B91D68"/>
    <w:rsid w:val="00B91F14"/>
    <w:rsid w:val="00B945E6"/>
    <w:rsid w:val="00B96582"/>
    <w:rsid w:val="00BA24F6"/>
    <w:rsid w:val="00BA42C6"/>
    <w:rsid w:val="00BB0BF1"/>
    <w:rsid w:val="00BB15CB"/>
    <w:rsid w:val="00BB1BC1"/>
    <w:rsid w:val="00BB2E89"/>
    <w:rsid w:val="00BB4530"/>
    <w:rsid w:val="00BB57FF"/>
    <w:rsid w:val="00BB7B41"/>
    <w:rsid w:val="00BC3FE4"/>
    <w:rsid w:val="00BC6042"/>
    <w:rsid w:val="00BC6CF3"/>
    <w:rsid w:val="00BC6EA3"/>
    <w:rsid w:val="00BD1F2F"/>
    <w:rsid w:val="00BD400E"/>
    <w:rsid w:val="00BD6559"/>
    <w:rsid w:val="00BE3221"/>
    <w:rsid w:val="00BE4872"/>
    <w:rsid w:val="00BE568E"/>
    <w:rsid w:val="00BE5C47"/>
    <w:rsid w:val="00BF14B7"/>
    <w:rsid w:val="00BF56EF"/>
    <w:rsid w:val="00BF6BA0"/>
    <w:rsid w:val="00BF7D38"/>
    <w:rsid w:val="00C034B5"/>
    <w:rsid w:val="00C07B9E"/>
    <w:rsid w:val="00C12900"/>
    <w:rsid w:val="00C134DD"/>
    <w:rsid w:val="00C13973"/>
    <w:rsid w:val="00C1679D"/>
    <w:rsid w:val="00C177F4"/>
    <w:rsid w:val="00C25A04"/>
    <w:rsid w:val="00C32115"/>
    <w:rsid w:val="00C356FD"/>
    <w:rsid w:val="00C36867"/>
    <w:rsid w:val="00C40635"/>
    <w:rsid w:val="00C40D65"/>
    <w:rsid w:val="00C455C2"/>
    <w:rsid w:val="00C45E73"/>
    <w:rsid w:val="00C4628D"/>
    <w:rsid w:val="00C51F88"/>
    <w:rsid w:val="00C5240C"/>
    <w:rsid w:val="00C536C9"/>
    <w:rsid w:val="00C61453"/>
    <w:rsid w:val="00C65314"/>
    <w:rsid w:val="00C669A1"/>
    <w:rsid w:val="00C72C9F"/>
    <w:rsid w:val="00C74D32"/>
    <w:rsid w:val="00C80E9E"/>
    <w:rsid w:val="00C8141C"/>
    <w:rsid w:val="00C82424"/>
    <w:rsid w:val="00C82556"/>
    <w:rsid w:val="00C866A7"/>
    <w:rsid w:val="00C86FC5"/>
    <w:rsid w:val="00C8742D"/>
    <w:rsid w:val="00C94C9D"/>
    <w:rsid w:val="00C95386"/>
    <w:rsid w:val="00CA2F02"/>
    <w:rsid w:val="00CA4B00"/>
    <w:rsid w:val="00CA786B"/>
    <w:rsid w:val="00CA7DE6"/>
    <w:rsid w:val="00CA7E4A"/>
    <w:rsid w:val="00CB0130"/>
    <w:rsid w:val="00CB5213"/>
    <w:rsid w:val="00CB5F83"/>
    <w:rsid w:val="00CB779A"/>
    <w:rsid w:val="00CC0B3B"/>
    <w:rsid w:val="00CC3A86"/>
    <w:rsid w:val="00CC6998"/>
    <w:rsid w:val="00CC6BDD"/>
    <w:rsid w:val="00CC7DD8"/>
    <w:rsid w:val="00CC7F99"/>
    <w:rsid w:val="00CD38A1"/>
    <w:rsid w:val="00CD5255"/>
    <w:rsid w:val="00CD641C"/>
    <w:rsid w:val="00CD6D2D"/>
    <w:rsid w:val="00CD78FE"/>
    <w:rsid w:val="00CE2D0B"/>
    <w:rsid w:val="00CF07EF"/>
    <w:rsid w:val="00CF3F3D"/>
    <w:rsid w:val="00CF4A46"/>
    <w:rsid w:val="00CF4C06"/>
    <w:rsid w:val="00CF5260"/>
    <w:rsid w:val="00D01EC7"/>
    <w:rsid w:val="00D0377D"/>
    <w:rsid w:val="00D0643A"/>
    <w:rsid w:val="00D13DEE"/>
    <w:rsid w:val="00D1502E"/>
    <w:rsid w:val="00D1578D"/>
    <w:rsid w:val="00D1588A"/>
    <w:rsid w:val="00D160C3"/>
    <w:rsid w:val="00D23AF0"/>
    <w:rsid w:val="00D244AD"/>
    <w:rsid w:val="00D24FDF"/>
    <w:rsid w:val="00D44811"/>
    <w:rsid w:val="00D4777E"/>
    <w:rsid w:val="00D54009"/>
    <w:rsid w:val="00D64AD8"/>
    <w:rsid w:val="00D66089"/>
    <w:rsid w:val="00D66FCA"/>
    <w:rsid w:val="00D670A0"/>
    <w:rsid w:val="00D67FDB"/>
    <w:rsid w:val="00D70E11"/>
    <w:rsid w:val="00D71B96"/>
    <w:rsid w:val="00D7245A"/>
    <w:rsid w:val="00D727F9"/>
    <w:rsid w:val="00D7701D"/>
    <w:rsid w:val="00D778AC"/>
    <w:rsid w:val="00D84B00"/>
    <w:rsid w:val="00D85222"/>
    <w:rsid w:val="00D86A5B"/>
    <w:rsid w:val="00D873CD"/>
    <w:rsid w:val="00D87676"/>
    <w:rsid w:val="00D95E10"/>
    <w:rsid w:val="00DA1EF4"/>
    <w:rsid w:val="00DA5463"/>
    <w:rsid w:val="00DA661A"/>
    <w:rsid w:val="00DB1A48"/>
    <w:rsid w:val="00DB2B63"/>
    <w:rsid w:val="00DB67A7"/>
    <w:rsid w:val="00DB6A1C"/>
    <w:rsid w:val="00DC00C6"/>
    <w:rsid w:val="00DC300F"/>
    <w:rsid w:val="00DC7948"/>
    <w:rsid w:val="00DD0BD2"/>
    <w:rsid w:val="00DD5CEC"/>
    <w:rsid w:val="00DD5E72"/>
    <w:rsid w:val="00DD643E"/>
    <w:rsid w:val="00DD6C7F"/>
    <w:rsid w:val="00DE098E"/>
    <w:rsid w:val="00DE10A5"/>
    <w:rsid w:val="00DF01CE"/>
    <w:rsid w:val="00DF1981"/>
    <w:rsid w:val="00DF2729"/>
    <w:rsid w:val="00DF524E"/>
    <w:rsid w:val="00DF5685"/>
    <w:rsid w:val="00DF6E08"/>
    <w:rsid w:val="00E01429"/>
    <w:rsid w:val="00E07C1A"/>
    <w:rsid w:val="00E07CB0"/>
    <w:rsid w:val="00E10623"/>
    <w:rsid w:val="00E1160E"/>
    <w:rsid w:val="00E15AE7"/>
    <w:rsid w:val="00E15C20"/>
    <w:rsid w:val="00E16974"/>
    <w:rsid w:val="00E16AB8"/>
    <w:rsid w:val="00E20824"/>
    <w:rsid w:val="00E21E24"/>
    <w:rsid w:val="00E22CD6"/>
    <w:rsid w:val="00E23706"/>
    <w:rsid w:val="00E24FCC"/>
    <w:rsid w:val="00E2607A"/>
    <w:rsid w:val="00E31368"/>
    <w:rsid w:val="00E3347E"/>
    <w:rsid w:val="00E349F9"/>
    <w:rsid w:val="00E34D0D"/>
    <w:rsid w:val="00E36D49"/>
    <w:rsid w:val="00E37A57"/>
    <w:rsid w:val="00E42CBE"/>
    <w:rsid w:val="00E43741"/>
    <w:rsid w:val="00E44D15"/>
    <w:rsid w:val="00E45512"/>
    <w:rsid w:val="00E465CB"/>
    <w:rsid w:val="00E523B8"/>
    <w:rsid w:val="00E566BD"/>
    <w:rsid w:val="00E609A7"/>
    <w:rsid w:val="00E67393"/>
    <w:rsid w:val="00E67E77"/>
    <w:rsid w:val="00E71CB7"/>
    <w:rsid w:val="00E72319"/>
    <w:rsid w:val="00E73181"/>
    <w:rsid w:val="00E73335"/>
    <w:rsid w:val="00E7672E"/>
    <w:rsid w:val="00E77AB4"/>
    <w:rsid w:val="00E8170D"/>
    <w:rsid w:val="00E85A8A"/>
    <w:rsid w:val="00E86830"/>
    <w:rsid w:val="00E90F76"/>
    <w:rsid w:val="00E91526"/>
    <w:rsid w:val="00E937A9"/>
    <w:rsid w:val="00E9444C"/>
    <w:rsid w:val="00E9536C"/>
    <w:rsid w:val="00E956BE"/>
    <w:rsid w:val="00EA07EC"/>
    <w:rsid w:val="00EA3F41"/>
    <w:rsid w:val="00EA44F4"/>
    <w:rsid w:val="00EA577B"/>
    <w:rsid w:val="00EB0186"/>
    <w:rsid w:val="00EB1CAE"/>
    <w:rsid w:val="00EB5A69"/>
    <w:rsid w:val="00EC1511"/>
    <w:rsid w:val="00EC240D"/>
    <w:rsid w:val="00EC4047"/>
    <w:rsid w:val="00EC7F3A"/>
    <w:rsid w:val="00ED335E"/>
    <w:rsid w:val="00ED4A6E"/>
    <w:rsid w:val="00ED740D"/>
    <w:rsid w:val="00EE1F4F"/>
    <w:rsid w:val="00EE21B7"/>
    <w:rsid w:val="00EE275F"/>
    <w:rsid w:val="00EE2EA6"/>
    <w:rsid w:val="00EE3982"/>
    <w:rsid w:val="00EE3AD5"/>
    <w:rsid w:val="00EE6616"/>
    <w:rsid w:val="00EE6D76"/>
    <w:rsid w:val="00EF26B9"/>
    <w:rsid w:val="00EF2907"/>
    <w:rsid w:val="00EF3281"/>
    <w:rsid w:val="00EF33C8"/>
    <w:rsid w:val="00EF3A3E"/>
    <w:rsid w:val="00EF508F"/>
    <w:rsid w:val="00EF7BCA"/>
    <w:rsid w:val="00F023F9"/>
    <w:rsid w:val="00F03E02"/>
    <w:rsid w:val="00F05B28"/>
    <w:rsid w:val="00F07913"/>
    <w:rsid w:val="00F1389B"/>
    <w:rsid w:val="00F17131"/>
    <w:rsid w:val="00F175A9"/>
    <w:rsid w:val="00F2176F"/>
    <w:rsid w:val="00F30069"/>
    <w:rsid w:val="00F33DEA"/>
    <w:rsid w:val="00F34BEF"/>
    <w:rsid w:val="00F4668E"/>
    <w:rsid w:val="00F512F3"/>
    <w:rsid w:val="00F515E8"/>
    <w:rsid w:val="00F52247"/>
    <w:rsid w:val="00F56040"/>
    <w:rsid w:val="00F56050"/>
    <w:rsid w:val="00F6104B"/>
    <w:rsid w:val="00F61925"/>
    <w:rsid w:val="00F658E0"/>
    <w:rsid w:val="00F67076"/>
    <w:rsid w:val="00F67119"/>
    <w:rsid w:val="00F7030E"/>
    <w:rsid w:val="00F70E4A"/>
    <w:rsid w:val="00F73A99"/>
    <w:rsid w:val="00F748C3"/>
    <w:rsid w:val="00F76D8D"/>
    <w:rsid w:val="00F778F2"/>
    <w:rsid w:val="00F814D0"/>
    <w:rsid w:val="00F81839"/>
    <w:rsid w:val="00F82877"/>
    <w:rsid w:val="00F832E7"/>
    <w:rsid w:val="00F87ECD"/>
    <w:rsid w:val="00F90130"/>
    <w:rsid w:val="00F9274A"/>
    <w:rsid w:val="00F931A8"/>
    <w:rsid w:val="00FA0938"/>
    <w:rsid w:val="00FA1E47"/>
    <w:rsid w:val="00FA7506"/>
    <w:rsid w:val="00FB0419"/>
    <w:rsid w:val="00FB0612"/>
    <w:rsid w:val="00FB149F"/>
    <w:rsid w:val="00FB37E2"/>
    <w:rsid w:val="00FB4330"/>
    <w:rsid w:val="00FB51FC"/>
    <w:rsid w:val="00FB7B17"/>
    <w:rsid w:val="00FC2C5D"/>
    <w:rsid w:val="00FC3629"/>
    <w:rsid w:val="00FC4382"/>
    <w:rsid w:val="00FC48F4"/>
    <w:rsid w:val="00FD1449"/>
    <w:rsid w:val="00FD3623"/>
    <w:rsid w:val="00FE0D0F"/>
    <w:rsid w:val="00FE4F6B"/>
    <w:rsid w:val="00FE7D0D"/>
    <w:rsid w:val="00FF055D"/>
    <w:rsid w:val="00FF34E0"/>
    <w:rsid w:val="00FF5CDD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2A70DD"/>
  <w15:docId w15:val="{3DE04C00-7927-4483-A7F0-7DEB65C9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z w:val="24"/>
        <w:szCs w:val="24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sid w:val="00CC0B3B"/>
  </w:style>
  <w:style w:type="paragraph" w:styleId="Otsikko1">
    <w:name w:val="heading 1"/>
    <w:basedOn w:val="Normaali"/>
    <w:next w:val="Perusteksti"/>
    <w:link w:val="Otsikko1Char"/>
    <w:qFormat/>
    <w:rsid w:val="00EF33C8"/>
    <w:pPr>
      <w:keepNext/>
      <w:pageBreakBefore/>
      <w:numPr>
        <w:numId w:val="28"/>
      </w:numPr>
      <w:spacing w:after="720" w:line="360" w:lineRule="auto"/>
      <w:ind w:left="431" w:hanging="431"/>
      <w:outlineLvl w:val="0"/>
    </w:pPr>
    <w:rPr>
      <w:bCs/>
      <w:caps/>
      <w:kern w:val="32"/>
    </w:rPr>
  </w:style>
  <w:style w:type="paragraph" w:styleId="Otsikko2">
    <w:name w:val="heading 2"/>
    <w:basedOn w:val="Normaali"/>
    <w:next w:val="Perusteksti"/>
    <w:qFormat/>
    <w:rsid w:val="00D01EC7"/>
    <w:pPr>
      <w:keepNext/>
      <w:numPr>
        <w:ilvl w:val="1"/>
        <w:numId w:val="28"/>
      </w:numPr>
      <w:spacing w:before="720" w:after="480" w:line="360" w:lineRule="auto"/>
      <w:ind w:left="578" w:hanging="578"/>
      <w:outlineLvl w:val="1"/>
    </w:pPr>
    <w:rPr>
      <w:bCs/>
      <w:iCs/>
      <w:szCs w:val="28"/>
    </w:rPr>
  </w:style>
  <w:style w:type="paragraph" w:styleId="Otsikko3">
    <w:name w:val="heading 3"/>
    <w:basedOn w:val="Normaali"/>
    <w:next w:val="Perusteksti"/>
    <w:qFormat/>
    <w:rsid w:val="00FF5CDD"/>
    <w:pPr>
      <w:keepNext/>
      <w:numPr>
        <w:ilvl w:val="2"/>
        <w:numId w:val="28"/>
      </w:numPr>
      <w:spacing w:before="720" w:after="480" w:line="360" w:lineRule="auto"/>
      <w:ind w:left="0" w:firstLine="0"/>
      <w:outlineLvl w:val="2"/>
    </w:pPr>
    <w:rPr>
      <w:bCs/>
    </w:rPr>
  </w:style>
  <w:style w:type="paragraph" w:styleId="Otsikko4">
    <w:name w:val="heading 4"/>
    <w:basedOn w:val="Normaali"/>
    <w:next w:val="Perusteksti"/>
    <w:qFormat/>
    <w:rsid w:val="008E4918"/>
    <w:pPr>
      <w:keepNext/>
      <w:spacing w:before="480" w:after="360" w:line="360" w:lineRule="auto"/>
      <w:outlineLvl w:val="3"/>
    </w:pPr>
    <w:rPr>
      <w:bCs/>
      <w:szCs w:val="28"/>
    </w:rPr>
  </w:style>
  <w:style w:type="paragraph" w:styleId="Otsikko5">
    <w:name w:val="heading 5"/>
    <w:basedOn w:val="Normaali"/>
    <w:next w:val="Normaali"/>
    <w:qFormat/>
    <w:rsid w:val="00743681"/>
    <w:pPr>
      <w:numPr>
        <w:ilvl w:val="4"/>
        <w:numId w:val="2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tsikko6">
    <w:name w:val="heading 6"/>
    <w:basedOn w:val="Normaali"/>
    <w:next w:val="Normaali"/>
    <w:qFormat/>
    <w:rsid w:val="00743681"/>
    <w:pPr>
      <w:numPr>
        <w:ilvl w:val="5"/>
        <w:numId w:val="28"/>
      </w:numPr>
      <w:spacing w:before="240" w:after="60"/>
      <w:outlineLvl w:val="5"/>
    </w:pPr>
    <w:rPr>
      <w:b/>
      <w:bCs/>
      <w:szCs w:val="22"/>
    </w:rPr>
  </w:style>
  <w:style w:type="paragraph" w:styleId="Otsikko7">
    <w:name w:val="heading 7"/>
    <w:basedOn w:val="Normaali"/>
    <w:next w:val="Normaali"/>
    <w:qFormat/>
    <w:rsid w:val="00743681"/>
    <w:pPr>
      <w:numPr>
        <w:ilvl w:val="6"/>
        <w:numId w:val="28"/>
      </w:numPr>
      <w:spacing w:before="240" w:after="60"/>
      <w:outlineLvl w:val="6"/>
    </w:pPr>
  </w:style>
  <w:style w:type="paragraph" w:styleId="Otsikko8">
    <w:name w:val="heading 8"/>
    <w:basedOn w:val="Normaali"/>
    <w:next w:val="Normaali"/>
    <w:qFormat/>
    <w:rsid w:val="00743681"/>
    <w:pPr>
      <w:numPr>
        <w:ilvl w:val="7"/>
        <w:numId w:val="28"/>
      </w:num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qFormat/>
    <w:rsid w:val="00247DE7"/>
    <w:pPr>
      <w:numPr>
        <w:ilvl w:val="8"/>
        <w:numId w:val="28"/>
      </w:numPr>
      <w:spacing w:before="240" w:after="60"/>
      <w:outlineLvl w:val="8"/>
    </w:pPr>
    <w:rPr>
      <w:szCs w:val="2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qFormat/>
    <w:rsid w:val="00B82B66"/>
    <w:pPr>
      <w:tabs>
        <w:tab w:val="center" w:pos="4153"/>
        <w:tab w:val="right" w:pos="8306"/>
      </w:tabs>
      <w:spacing w:after="480"/>
    </w:pPr>
  </w:style>
  <w:style w:type="character" w:styleId="Sivunumero">
    <w:name w:val="page number"/>
    <w:basedOn w:val="Kappaleenoletusfontti"/>
    <w:qFormat/>
    <w:rsid w:val="003B764F"/>
  </w:style>
  <w:style w:type="paragraph" w:customStyle="1" w:styleId="Lomake">
    <w:name w:val="Lomake"/>
    <w:basedOn w:val="Normaali"/>
    <w:qFormat/>
    <w:rsid w:val="00B82B66"/>
    <w:rPr>
      <w:sz w:val="22"/>
    </w:rPr>
  </w:style>
  <w:style w:type="paragraph" w:customStyle="1" w:styleId="Perusteksti">
    <w:name w:val="Perusteksti"/>
    <w:basedOn w:val="Normaali"/>
    <w:link w:val="PerustekstiChar"/>
    <w:qFormat/>
    <w:rsid w:val="00B82B66"/>
    <w:pPr>
      <w:spacing w:after="240" w:line="360" w:lineRule="auto"/>
      <w:jc w:val="both"/>
    </w:pPr>
  </w:style>
  <w:style w:type="numbering" w:customStyle="1" w:styleId="Luettelo1">
    <w:name w:val="Luettelo 1"/>
    <w:basedOn w:val="Eiluetteloa"/>
    <w:rsid w:val="007B598B"/>
    <w:pPr>
      <w:numPr>
        <w:numId w:val="5"/>
      </w:numPr>
    </w:pPr>
  </w:style>
  <w:style w:type="character" w:customStyle="1" w:styleId="PerustekstiChar">
    <w:name w:val="Perusteksti Char"/>
    <w:basedOn w:val="Kappaleenoletusfontti"/>
    <w:link w:val="Perusteksti"/>
    <w:rsid w:val="00B82B66"/>
    <w:rPr>
      <w:rFonts w:ascii="Arial" w:hAnsi="Arial"/>
      <w:sz w:val="24"/>
      <w:szCs w:val="24"/>
      <w:lang w:eastAsia="en-US"/>
    </w:rPr>
  </w:style>
  <w:style w:type="paragraph" w:styleId="Sisluet2">
    <w:name w:val="toc 2"/>
    <w:basedOn w:val="Normaali"/>
    <w:next w:val="Normaali"/>
    <w:autoRedefine/>
    <w:uiPriority w:val="39"/>
    <w:qFormat/>
    <w:rsid w:val="003B764F"/>
    <w:pPr>
      <w:spacing w:before="120"/>
      <w:ind w:left="680"/>
    </w:pPr>
  </w:style>
  <w:style w:type="paragraph" w:styleId="Sisluet1">
    <w:name w:val="toc 1"/>
    <w:basedOn w:val="Perusteksti"/>
    <w:next w:val="Normaali"/>
    <w:autoRedefine/>
    <w:uiPriority w:val="39"/>
    <w:qFormat/>
    <w:rsid w:val="003B764F"/>
    <w:pPr>
      <w:spacing w:before="360" w:after="0" w:line="240" w:lineRule="auto"/>
      <w:jc w:val="left"/>
    </w:pPr>
    <w:rPr>
      <w:bCs/>
      <w:caps/>
    </w:rPr>
  </w:style>
  <w:style w:type="paragraph" w:styleId="Sisluet3">
    <w:name w:val="toc 3"/>
    <w:basedOn w:val="Normaali"/>
    <w:next w:val="Normaali"/>
    <w:autoRedefine/>
    <w:uiPriority w:val="39"/>
    <w:qFormat/>
    <w:rsid w:val="003B764F"/>
    <w:pPr>
      <w:spacing w:before="120"/>
      <w:ind w:left="1361"/>
    </w:pPr>
    <w:rPr>
      <w:iCs/>
    </w:rPr>
  </w:style>
  <w:style w:type="character" w:styleId="Hyperlinkki">
    <w:name w:val="Hyperlink"/>
    <w:basedOn w:val="Kappaleenoletusfontti"/>
    <w:uiPriority w:val="99"/>
    <w:qFormat/>
    <w:rsid w:val="00B82B66"/>
    <w:rPr>
      <w:rFonts w:ascii="Arial" w:hAnsi="Arial"/>
      <w:color w:val="0000FF"/>
      <w:sz w:val="24"/>
      <w:szCs w:val="24"/>
      <w:u w:val="single"/>
    </w:rPr>
  </w:style>
  <w:style w:type="paragraph" w:customStyle="1" w:styleId="Liitteenotsikko">
    <w:name w:val="Liitteen otsikko"/>
    <w:basedOn w:val="Otsikko5"/>
    <w:next w:val="Perusteksti"/>
    <w:qFormat/>
    <w:rsid w:val="001C0C0F"/>
    <w:pPr>
      <w:numPr>
        <w:ilvl w:val="0"/>
        <w:numId w:val="0"/>
      </w:numPr>
      <w:spacing w:before="0" w:after="720" w:line="360" w:lineRule="auto"/>
    </w:pPr>
    <w:rPr>
      <w:b w:val="0"/>
      <w:i w:val="0"/>
      <w:caps/>
      <w:sz w:val="24"/>
      <w:szCs w:val="24"/>
    </w:rPr>
  </w:style>
  <w:style w:type="paragraph" w:styleId="Sisluet4">
    <w:name w:val="toc 4"/>
    <w:basedOn w:val="Normaali"/>
    <w:next w:val="Normaali"/>
    <w:autoRedefine/>
    <w:semiHidden/>
    <w:rsid w:val="00452074"/>
    <w:pPr>
      <w:ind w:left="660"/>
    </w:pPr>
    <w:rPr>
      <w:rFonts w:ascii="Times New Roman" w:hAnsi="Times New Roman"/>
      <w:sz w:val="18"/>
      <w:szCs w:val="18"/>
    </w:rPr>
  </w:style>
  <w:style w:type="paragraph" w:styleId="Sisluet5">
    <w:name w:val="toc 5"/>
    <w:basedOn w:val="Normaali"/>
    <w:next w:val="Normaali"/>
    <w:autoRedefine/>
    <w:semiHidden/>
    <w:rsid w:val="00452074"/>
    <w:pPr>
      <w:ind w:left="880"/>
    </w:pPr>
    <w:rPr>
      <w:rFonts w:ascii="Times New Roman" w:hAnsi="Times New Roman"/>
      <w:sz w:val="18"/>
      <w:szCs w:val="18"/>
    </w:rPr>
  </w:style>
  <w:style w:type="paragraph" w:styleId="Sisluet6">
    <w:name w:val="toc 6"/>
    <w:basedOn w:val="Normaali"/>
    <w:next w:val="Normaali"/>
    <w:autoRedefine/>
    <w:semiHidden/>
    <w:rsid w:val="00452074"/>
    <w:pPr>
      <w:ind w:left="1100"/>
    </w:pPr>
    <w:rPr>
      <w:rFonts w:ascii="Times New Roman" w:hAnsi="Times New Roman"/>
      <w:sz w:val="18"/>
      <w:szCs w:val="18"/>
    </w:rPr>
  </w:style>
  <w:style w:type="paragraph" w:styleId="Sisluet7">
    <w:name w:val="toc 7"/>
    <w:basedOn w:val="Normaali"/>
    <w:next w:val="Normaali"/>
    <w:autoRedefine/>
    <w:semiHidden/>
    <w:rsid w:val="00452074"/>
    <w:pPr>
      <w:ind w:left="1320"/>
    </w:pPr>
    <w:rPr>
      <w:rFonts w:ascii="Times New Roman" w:hAnsi="Times New Roman"/>
      <w:sz w:val="18"/>
      <w:szCs w:val="18"/>
    </w:rPr>
  </w:style>
  <w:style w:type="paragraph" w:styleId="Sisluet8">
    <w:name w:val="toc 8"/>
    <w:basedOn w:val="Normaali"/>
    <w:next w:val="Normaali"/>
    <w:autoRedefine/>
    <w:semiHidden/>
    <w:rsid w:val="00452074"/>
    <w:pPr>
      <w:ind w:left="1540"/>
    </w:pPr>
    <w:rPr>
      <w:rFonts w:ascii="Times New Roman" w:hAnsi="Times New Roman"/>
      <w:sz w:val="18"/>
      <w:szCs w:val="18"/>
    </w:rPr>
  </w:style>
  <w:style w:type="paragraph" w:styleId="Sisluet9">
    <w:name w:val="toc 9"/>
    <w:basedOn w:val="Normaali"/>
    <w:next w:val="Normaali"/>
    <w:autoRedefine/>
    <w:semiHidden/>
    <w:rsid w:val="00452074"/>
    <w:pPr>
      <w:ind w:left="1760"/>
    </w:pPr>
    <w:rPr>
      <w:rFonts w:ascii="Times New Roman" w:hAnsi="Times New Roman"/>
      <w:sz w:val="18"/>
      <w:szCs w:val="18"/>
    </w:rPr>
  </w:style>
  <w:style w:type="paragraph" w:styleId="Alatunniste">
    <w:name w:val="footer"/>
    <w:basedOn w:val="Normaali"/>
    <w:qFormat/>
    <w:rsid w:val="00B82B66"/>
    <w:pPr>
      <w:tabs>
        <w:tab w:val="center" w:pos="4986"/>
        <w:tab w:val="right" w:pos="9972"/>
      </w:tabs>
    </w:pPr>
  </w:style>
  <w:style w:type="paragraph" w:styleId="Asiakirjanrakenneruutu">
    <w:name w:val="Document Map"/>
    <w:basedOn w:val="Normaali"/>
    <w:semiHidden/>
    <w:rsid w:val="003C51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Lhde">
    <w:name w:val="Lähde"/>
    <w:basedOn w:val="Perusteksti"/>
    <w:qFormat/>
    <w:rsid w:val="00B82B66"/>
    <w:pPr>
      <w:spacing w:line="240" w:lineRule="auto"/>
    </w:pPr>
  </w:style>
  <w:style w:type="character" w:styleId="Kommentinviite">
    <w:name w:val="annotation reference"/>
    <w:basedOn w:val="Kappaleenoletusfontti"/>
    <w:semiHidden/>
    <w:unhideWhenUsed/>
    <w:rsid w:val="000A7E08"/>
    <w:rPr>
      <w:sz w:val="16"/>
      <w:szCs w:val="16"/>
    </w:rPr>
  </w:style>
  <w:style w:type="paragraph" w:styleId="Kommentinteksti">
    <w:name w:val="annotation text"/>
    <w:basedOn w:val="Normaali"/>
    <w:link w:val="KommentintekstiChar"/>
    <w:semiHidden/>
    <w:unhideWhenUsed/>
    <w:rsid w:val="000A7E08"/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semiHidden/>
    <w:rsid w:val="000A7E08"/>
    <w:rPr>
      <w:rFonts w:ascii="Arial" w:hAnsi="Arial"/>
      <w:lang w:eastAsia="en-US"/>
    </w:rPr>
  </w:style>
  <w:style w:type="paragraph" w:styleId="Kommentinotsikko">
    <w:name w:val="annotation subject"/>
    <w:basedOn w:val="Kommentinteksti"/>
    <w:next w:val="Kommentinteksti"/>
    <w:link w:val="KommentinotsikkoChar"/>
    <w:semiHidden/>
    <w:unhideWhenUsed/>
    <w:rsid w:val="000A7E08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semiHidden/>
    <w:rsid w:val="000A7E08"/>
    <w:rPr>
      <w:rFonts w:ascii="Arial" w:hAnsi="Arial"/>
      <w:b/>
      <w:bCs/>
      <w:lang w:eastAsia="en-US"/>
    </w:rPr>
  </w:style>
  <w:style w:type="paragraph" w:styleId="Seliteteksti">
    <w:name w:val="Balloon Text"/>
    <w:basedOn w:val="Normaali"/>
    <w:link w:val="SelitetekstiChar"/>
    <w:semiHidden/>
    <w:unhideWhenUsed/>
    <w:rsid w:val="000A7E08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semiHidden/>
    <w:rsid w:val="000A7E08"/>
    <w:rPr>
      <w:rFonts w:ascii="Tahoma" w:hAnsi="Tahoma" w:cs="Tahoma"/>
      <w:sz w:val="16"/>
      <w:szCs w:val="16"/>
      <w:lang w:eastAsia="en-US"/>
    </w:rPr>
  </w:style>
  <w:style w:type="paragraph" w:styleId="Muutos">
    <w:name w:val="Revision"/>
    <w:hidden/>
    <w:uiPriority w:val="99"/>
    <w:semiHidden/>
    <w:rsid w:val="00214EFF"/>
    <w:rPr>
      <w:lang w:eastAsia="en-US"/>
    </w:rPr>
  </w:style>
  <w:style w:type="character" w:customStyle="1" w:styleId="YltunnisteChar">
    <w:name w:val="Ylätunniste Char"/>
    <w:basedOn w:val="Kappaleenoletusfontti"/>
    <w:link w:val="Yltunniste"/>
    <w:uiPriority w:val="99"/>
    <w:rsid w:val="006B42E0"/>
    <w:rPr>
      <w:rFonts w:ascii="Arial" w:hAnsi="Arial"/>
      <w:sz w:val="24"/>
      <w:szCs w:val="24"/>
      <w:lang w:eastAsia="en-US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870029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aps w:val="0"/>
      <w:color w:val="365F91" w:themeColor="accent1" w:themeShade="BF"/>
      <w:kern w:val="0"/>
      <w:sz w:val="28"/>
      <w:szCs w:val="28"/>
    </w:rPr>
  </w:style>
  <w:style w:type="paragraph" w:customStyle="1" w:styleId="Tarkastus">
    <w:name w:val="Tarkastus"/>
    <w:basedOn w:val="Perusteksti"/>
    <w:qFormat/>
    <w:rsid w:val="002F0EDC"/>
    <w:rPr>
      <w:color w:val="FF0000"/>
    </w:rPr>
  </w:style>
  <w:style w:type="table" w:styleId="TaulukkoRuudukko">
    <w:name w:val="Table Grid"/>
    <w:basedOn w:val="Normaalitaulukko"/>
    <w:rsid w:val="007C56B0"/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sikko1Char">
    <w:name w:val="Otsikko 1 Char"/>
    <w:basedOn w:val="Kappaleenoletusfontti"/>
    <w:link w:val="Otsikko1"/>
    <w:rsid w:val="007C56B0"/>
    <w:rPr>
      <w:bCs/>
      <w:caps/>
      <w:kern w:val="32"/>
    </w:rPr>
  </w:style>
  <w:style w:type="character" w:styleId="AvattuHyperlinkki">
    <w:name w:val="FollowedHyperlink"/>
    <w:basedOn w:val="Kappaleenoletusfontti"/>
    <w:semiHidden/>
    <w:unhideWhenUsed/>
    <w:rsid w:val="00576C33"/>
    <w:rPr>
      <w:color w:val="800080" w:themeColor="followedHyperlink"/>
      <w:u w:val="single"/>
    </w:rPr>
  </w:style>
  <w:style w:type="character" w:customStyle="1" w:styleId="Ratkaisematonmaininta1">
    <w:name w:val="Ratkaisematon maininta1"/>
    <w:basedOn w:val="Kappaleenoletusfontti"/>
    <w:uiPriority w:val="99"/>
    <w:semiHidden/>
    <w:unhideWhenUsed/>
    <w:rsid w:val="00C25A04"/>
    <w:rPr>
      <w:color w:val="808080"/>
      <w:shd w:val="clear" w:color="auto" w:fill="E6E6E6"/>
    </w:rPr>
  </w:style>
  <w:style w:type="paragraph" w:styleId="Luettelokappale">
    <w:name w:val="List Paragraph"/>
    <w:basedOn w:val="Normaali"/>
    <w:uiPriority w:val="34"/>
    <w:rsid w:val="00FA0938"/>
    <w:pPr>
      <w:ind w:left="720"/>
      <w:contextualSpacing/>
    </w:pPr>
  </w:style>
  <w:style w:type="character" w:styleId="Ratkaisematonmaininta">
    <w:name w:val="Unresolved Mention"/>
    <w:basedOn w:val="Kappaleenoletusfontti"/>
    <w:uiPriority w:val="99"/>
    <w:semiHidden/>
    <w:unhideWhenUsed/>
    <w:rsid w:val="00F74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://www.dx.com" TargetMode="External"/><Relationship Id="rId26" Type="http://schemas.openxmlformats.org/officeDocument/2006/relationships/hyperlink" Target="https://www.youtube.com/watch?v=T4yyK0G9Zgg" TargetMode="External"/><Relationship Id="rId21" Type="http://schemas.openxmlformats.org/officeDocument/2006/relationships/image" Target="media/image3.png"/><Relationship Id="rId34" Type="http://schemas.openxmlformats.org/officeDocument/2006/relationships/header" Target="header7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://www.banggood.com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://www.aliexpress.com" TargetMode="External"/><Relationship Id="rId20" Type="http://schemas.openxmlformats.org/officeDocument/2006/relationships/header" Target="header6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hyperlink" Target="https://pdfserv.maximintegrated.com/en/ds/MAX471-MAX472.pdf" TargetMode="Externa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hyperlink" Target="https://forum.arduino.cc/index.php?topic=470466.0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hyperlink" Target="https://www.pololu.com/product/1186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hyperlink" Target="http://henrysbench.capnfatz.com/henrys-bench/arduino-current-measurements/arduino-max471-current-sensor-module-tutorial/" TargetMode="External"/><Relationship Id="rId30" Type="http://schemas.openxmlformats.org/officeDocument/2006/relationships/hyperlink" Target="https://www.hacktronics.com/Tutorials/arduino-current-sensor.html" TargetMode="External"/><Relationship Id="rId35" Type="http://schemas.openxmlformats.org/officeDocument/2006/relationships/header" Target="header8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hapy\AppData\Roaming\Microsoft\Mallit\KAMK%20template.dotm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910EAD20B3FA9B42B02D340AFAA0C236" ma:contentTypeVersion="3" ma:contentTypeDescription="Luo uusi asiakirja." ma:contentTypeScope="" ma:versionID="3c4c33fa9134608cae7485947a64e7e9">
  <xsd:schema xmlns:xsd="http://www.w3.org/2001/XMLSchema" xmlns:xs="http://www.w3.org/2001/XMLSchema" xmlns:p="http://schemas.microsoft.com/office/2006/metadata/properties" xmlns:ns2="63fec42d-470d-4a4d-b1b4-a91cdf1b623c" targetNamespace="http://schemas.microsoft.com/office/2006/metadata/properties" ma:root="true" ma:fieldsID="3750af8090d186129a9688e0ca0cec40" ns2:_="">
    <xsd:import namespace="63fec42d-470d-4a4d-b1b4-a91cdf1b623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ec42d-470d-4a4d-b1b4-a91cdf1b623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Tiedostotunnisteen arvo" ma:description="Tälle kohteelle määritetyn tiedostotunnisteen arvo." ma:internalName="_dlc_DocId" ma:readOnly="true">
      <xsd:simpleType>
        <xsd:restriction base="dms:Text"/>
      </xsd:simpleType>
    </xsd:element>
    <xsd:element name="_dlc_DocIdUrl" ma:index="9" nillable="true" ma:displayName="Tiedostotunniste" ma:description="Tämän tiedoston pysyvä linkki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3fec42d-470d-4a4d-b1b4-a91cdf1b623c">WORKSPACES-239-32</_dlc_DocId>
    <_dlc_DocIdUrl xmlns="63fec42d-470d-4a4d-b1b4-a91cdf1b623c">
      <Url>http://workspaces.hallinto.kajak.fi/opiskelu/tyoharjoittelu/harjoittelu_insinoori/_layouts/DocIdRedir.aspx?ID=WORKSPACES-239-32</Url>
      <Description>WORKSPACES-239-32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AC129-FD1A-4587-922B-5A4BD27835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9B413F-0C75-4309-B92B-F78F15356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fec42d-470d-4a4d-b1b4-a91cdf1b6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4D4287-3CDE-4417-91E4-A1C240A8594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E9021F8-3201-40B3-BF9C-1CFD0046720A}">
  <ds:schemaRefs>
    <ds:schemaRef ds:uri="http://schemas.microsoft.com/office/2006/metadata/properties"/>
    <ds:schemaRef ds:uri="http://schemas.microsoft.com/office/infopath/2007/PartnerControls"/>
    <ds:schemaRef ds:uri="63fec42d-470d-4a4d-b1b4-a91cdf1b623c"/>
  </ds:schemaRefs>
</ds:datastoreItem>
</file>

<file path=customXml/itemProps5.xml><?xml version="1.0" encoding="utf-8"?>
<ds:datastoreItem xmlns:ds="http://schemas.openxmlformats.org/officeDocument/2006/customXml" ds:itemID="{F3F2FF7E-8473-4919-AD04-9D62E6E72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KAMK template.dotm</Template>
  <TotalTime>99</TotalTime>
  <Pages>15</Pages>
  <Words>674</Words>
  <Characters>5461</Characters>
  <Application>Microsoft Office Word</Application>
  <DocSecurity>0</DocSecurity>
  <Lines>45</Lines>
  <Paragraphs>12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Tekijän niim</vt:lpstr>
      <vt:lpstr>Tekijän niim</vt:lpstr>
    </vt:vector>
  </TitlesOfParts>
  <Company>Kajaanin AMK</Company>
  <LinksUpToDate>false</LinksUpToDate>
  <CharactersWithSpaces>6123</CharactersWithSpaces>
  <SharedDoc>false</SharedDoc>
  <HLinks>
    <vt:vector size="72" baseType="variant">
      <vt:variant>
        <vt:i4>2031665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_Toc145836620</vt:lpwstr>
      </vt:variant>
      <vt:variant>
        <vt:i4>1835057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_Toc145836619</vt:lpwstr>
      </vt:variant>
      <vt:variant>
        <vt:i4>1835057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_Toc145836618</vt:lpwstr>
      </vt:variant>
      <vt:variant>
        <vt:i4>1835057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_Toc145836617</vt:lpwstr>
      </vt:variant>
      <vt:variant>
        <vt:i4>1835057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_Toc145836616</vt:lpwstr>
      </vt:variant>
      <vt:variant>
        <vt:i4>1835057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_Toc145836615</vt:lpwstr>
      </vt:variant>
      <vt:variant>
        <vt:i4>1835057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_Toc145836614</vt:lpwstr>
      </vt:variant>
      <vt:variant>
        <vt:i4>1835057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_Toc145836613</vt:lpwstr>
      </vt:variant>
      <vt:variant>
        <vt:i4>1835057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_Toc145836612</vt:lpwstr>
      </vt:variant>
      <vt:variant>
        <vt:i4>1835057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_Toc145836611</vt:lpwstr>
      </vt:variant>
      <vt:variant>
        <vt:i4>1835057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_Toc145836610</vt:lpwstr>
      </vt:variant>
      <vt:variant>
        <vt:i4>1900593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_Toc145836609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Tekijän niim</dc:title>
  <dc:creator>Romppainen Pentti</dc:creator>
  <cp:lastModifiedBy>Juutinen Samuli TTV23SA</cp:lastModifiedBy>
  <cp:revision>18</cp:revision>
  <cp:lastPrinted>2015-02-12T16:29:00Z</cp:lastPrinted>
  <dcterms:created xsi:type="dcterms:W3CDTF">2024-02-14T06:03:00Z</dcterms:created>
  <dcterms:modified xsi:type="dcterms:W3CDTF">2024-02-14T07:41:00Z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0x010100910EAD20B3FA9B42B02D340AFAA0C236</vt:lpwstr>
  </property>
  <property fmtid="{D5CDD505-2E9C-101B-9397-08002B2CF9AE}" pid="3" name="_dlc_DocIdItemGuid">
    <vt:lpwstr>794741ee-53b3-42cf-9844-bb89b85616c8</vt:lpwstr>
  </property>
</Properties>
</file>